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448872" w14:textId="77777777" w:rsidR="004845E5" w:rsidRDefault="004845E5" w:rsidP="004845E5">
      <w:pPr>
        <w:jc w:val="center"/>
        <w:rPr>
          <w:i/>
        </w:rPr>
      </w:pPr>
    </w:p>
    <w:p w14:paraId="48332906" w14:textId="77777777" w:rsidR="004845E5" w:rsidRDefault="004845E5" w:rsidP="004845E5">
      <w:pPr>
        <w:jc w:val="center"/>
      </w:pPr>
    </w:p>
    <w:bookmarkStart w:id="0" w:name="_heading=h.gjdgxs" w:colFirst="0" w:colLast="0"/>
    <w:bookmarkEnd w:id="0"/>
    <w:p w14:paraId="6DB99A14" w14:textId="77777777" w:rsidR="004845E5" w:rsidRDefault="004845E5" w:rsidP="004845E5">
      <w:pPr>
        <w:jc w:val="center"/>
        <w:rPr>
          <w:rFonts w:ascii="Arial" w:eastAsia="Arial" w:hAnsi="Arial" w:cs="Arial"/>
        </w:rPr>
      </w:pPr>
      <w:r>
        <w:rPr>
          <w:noProof/>
        </w:rPr>
        <mc:AlternateContent>
          <mc:Choice Requires="wps">
            <w:drawing>
              <wp:anchor distT="0" distB="0" distL="114300" distR="114300" simplePos="0" relativeHeight="251659264" behindDoc="0" locked="0" layoutInCell="1" allowOverlap="1" wp14:anchorId="0458D560" wp14:editId="5EFE6AC3">
                <wp:simplePos x="0" y="0"/>
                <wp:positionH relativeFrom="column">
                  <wp:posOffset>114934</wp:posOffset>
                </wp:positionH>
                <wp:positionV relativeFrom="paragraph">
                  <wp:posOffset>292100</wp:posOffset>
                </wp:positionV>
                <wp:extent cx="3267075" cy="5857875"/>
                <wp:effectExtent l="0" t="0" r="0" b="9525"/>
                <wp:wrapNone/>
                <wp:docPr id="1" name="Retângulo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5857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3264B" w14:textId="77777777" w:rsidR="004845E5" w:rsidRDefault="004845E5" w:rsidP="004845E5">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5780E8D5" w14:textId="77777777" w:rsidR="004845E5" w:rsidRDefault="004845E5" w:rsidP="004845E5">
                            <w:pPr>
                              <w:spacing w:after="120"/>
                              <w:ind w:left="340" w:firstLine="680"/>
                              <w:jc w:val="both"/>
                              <w:textDirection w:val="btLr"/>
                            </w:pPr>
                          </w:p>
                          <w:p w14:paraId="165457AF" w14:textId="7B81F5BF" w:rsidR="004845E5" w:rsidRDefault="004845E5" w:rsidP="004845E5">
                            <w:pPr>
                              <w:spacing w:line="480" w:lineRule="auto"/>
                              <w:textDirection w:val="btLr"/>
                            </w:pPr>
                            <w:r>
                              <w:rPr>
                                <w:rFonts w:ascii="Arial" w:eastAsia="Arial" w:hAnsi="Arial" w:cs="Arial"/>
                                <w:b/>
                                <w:color w:val="000000"/>
                              </w:rPr>
                              <w:t xml:space="preserve">Nome do curso: </w:t>
                            </w:r>
                            <w:r w:rsidR="00C62ECF">
                              <w:rPr>
                                <w:sz w:val="26"/>
                                <w:szCs w:val="26"/>
                              </w:rPr>
                              <w:t>Formação Infra e Redes</w:t>
                            </w:r>
                            <w:r w:rsidRPr="004845E5">
                              <w:rPr>
                                <w:rFonts w:ascii="Arial" w:eastAsia="Arial" w:hAnsi="Arial" w:cs="Arial"/>
                                <w:b/>
                                <w:color w:val="000000"/>
                                <w:sz w:val="28"/>
                                <w:szCs w:val="28"/>
                              </w:rPr>
                              <w:t xml:space="preserve"> </w:t>
                            </w:r>
                            <w:r>
                              <w:rPr>
                                <w:rFonts w:ascii="Arial" w:eastAsia="Arial" w:hAnsi="Arial" w:cs="Arial"/>
                                <w:b/>
                                <w:color w:val="000000"/>
                              </w:rPr>
                              <w:t xml:space="preserve">Código curso no SGA: </w:t>
                            </w:r>
                            <w:r w:rsidR="00C62ECF">
                              <w:rPr>
                                <w:rFonts w:ascii="Arial" w:eastAsia="Arial" w:hAnsi="Arial" w:cs="Arial"/>
                                <w:b/>
                                <w:color w:val="000000"/>
                              </w:rPr>
                              <w:t>12935</w:t>
                            </w:r>
                          </w:p>
                          <w:p w14:paraId="3CB48F2B" w14:textId="46CF3B1C" w:rsidR="004845E5" w:rsidRDefault="004845E5" w:rsidP="004845E5">
                            <w:pPr>
                              <w:spacing w:line="480" w:lineRule="auto"/>
                              <w:textDirection w:val="btLr"/>
                            </w:pPr>
                            <w:r>
                              <w:rPr>
                                <w:rFonts w:ascii="Arial" w:eastAsia="Arial" w:hAnsi="Arial" w:cs="Arial"/>
                                <w:b/>
                                <w:color w:val="000000"/>
                              </w:rPr>
                              <w:t xml:space="preserve">Tipo de Curso: </w:t>
                            </w:r>
                            <w:r w:rsidR="00C62ECF">
                              <w:rPr>
                                <w:rFonts w:ascii="Arial" w:eastAsia="Arial" w:hAnsi="Arial" w:cs="Arial"/>
                                <w:b/>
                                <w:color w:val="000000"/>
                              </w:rPr>
                              <w:t>Instrumental</w:t>
                            </w:r>
                          </w:p>
                          <w:p w14:paraId="75E5401B" w14:textId="50CC2395" w:rsidR="004845E5" w:rsidRPr="006D1D85" w:rsidRDefault="004845E5" w:rsidP="004845E5">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sidRPr="006D1D85">
                              <w:rPr>
                                <w:rFonts w:ascii="Arial" w:eastAsia="Arial" w:hAnsi="Arial" w:cs="Arial"/>
                                <w:bCs/>
                                <w:color w:val="000000"/>
                              </w:rPr>
                              <w:t>202</w:t>
                            </w:r>
                            <w:r>
                              <w:rPr>
                                <w:rFonts w:ascii="Arial" w:eastAsia="Arial" w:hAnsi="Arial" w:cs="Arial"/>
                                <w:bCs/>
                                <w:color w:val="000000"/>
                              </w:rPr>
                              <w:t>2</w:t>
                            </w:r>
                          </w:p>
                          <w:p w14:paraId="76D943B1" w14:textId="77777777" w:rsidR="004845E5" w:rsidRDefault="004845E5" w:rsidP="004845E5">
                            <w:pPr>
                              <w:spacing w:before="240" w:after="240" w:line="258" w:lineRule="auto"/>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8D560" id="Retângulo 55" o:spid="_x0000_s1026" style="position:absolute;left:0;text-align:left;margin-left:9.05pt;margin-top:23pt;width:257.25pt;height:46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" filled="f" stroked="f">
                <v:textbox inset="2.53958mm,1.2694mm,2.53958mm,1.2694mm">
                  <w:txbxContent>
                    <w:p w14:paraId="5823264B" w14:textId="77777777" w:rsidR="004845E5" w:rsidRDefault="004845E5" w:rsidP="004845E5">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5780E8D5" w14:textId="77777777" w:rsidR="004845E5" w:rsidRDefault="004845E5" w:rsidP="004845E5">
                      <w:pPr>
                        <w:spacing w:after="120"/>
                        <w:ind w:left="340" w:firstLine="680"/>
                        <w:jc w:val="both"/>
                        <w:textDirection w:val="btLr"/>
                      </w:pPr>
                    </w:p>
                    <w:p w14:paraId="165457AF" w14:textId="7B81F5BF" w:rsidR="004845E5" w:rsidRDefault="004845E5" w:rsidP="004845E5">
                      <w:pPr>
                        <w:spacing w:line="480" w:lineRule="auto"/>
                        <w:textDirection w:val="btLr"/>
                      </w:pPr>
                      <w:r>
                        <w:rPr>
                          <w:rFonts w:ascii="Arial" w:eastAsia="Arial" w:hAnsi="Arial" w:cs="Arial"/>
                          <w:b/>
                          <w:color w:val="000000"/>
                        </w:rPr>
                        <w:t xml:space="preserve">Nome do curso: </w:t>
                      </w:r>
                      <w:r w:rsidR="00C62ECF">
                        <w:rPr>
                          <w:sz w:val="26"/>
                          <w:szCs w:val="26"/>
                        </w:rPr>
                        <w:t>Formação Infra e Redes</w:t>
                      </w:r>
                      <w:r w:rsidRPr="004845E5">
                        <w:rPr>
                          <w:rFonts w:ascii="Arial" w:eastAsia="Arial" w:hAnsi="Arial" w:cs="Arial"/>
                          <w:b/>
                          <w:color w:val="000000"/>
                          <w:sz w:val="28"/>
                          <w:szCs w:val="28"/>
                        </w:rPr>
                        <w:t xml:space="preserve"> </w:t>
                      </w:r>
                      <w:r>
                        <w:rPr>
                          <w:rFonts w:ascii="Arial" w:eastAsia="Arial" w:hAnsi="Arial" w:cs="Arial"/>
                          <w:b/>
                          <w:color w:val="000000"/>
                        </w:rPr>
                        <w:t xml:space="preserve">Código curso no SGA: </w:t>
                      </w:r>
                      <w:r w:rsidR="00C62ECF">
                        <w:rPr>
                          <w:rFonts w:ascii="Arial" w:eastAsia="Arial" w:hAnsi="Arial" w:cs="Arial"/>
                          <w:b/>
                          <w:color w:val="000000"/>
                        </w:rPr>
                        <w:t>12935</w:t>
                      </w:r>
                    </w:p>
                    <w:p w14:paraId="3CB48F2B" w14:textId="46CF3B1C" w:rsidR="004845E5" w:rsidRDefault="004845E5" w:rsidP="004845E5">
                      <w:pPr>
                        <w:spacing w:line="480" w:lineRule="auto"/>
                        <w:textDirection w:val="btLr"/>
                      </w:pPr>
                      <w:r>
                        <w:rPr>
                          <w:rFonts w:ascii="Arial" w:eastAsia="Arial" w:hAnsi="Arial" w:cs="Arial"/>
                          <w:b/>
                          <w:color w:val="000000"/>
                        </w:rPr>
                        <w:t xml:space="preserve">Tipo de Curso: </w:t>
                      </w:r>
                      <w:r w:rsidR="00C62ECF">
                        <w:rPr>
                          <w:rFonts w:ascii="Arial" w:eastAsia="Arial" w:hAnsi="Arial" w:cs="Arial"/>
                          <w:b/>
                          <w:color w:val="000000"/>
                        </w:rPr>
                        <w:t>Instrumental</w:t>
                      </w:r>
                    </w:p>
                    <w:p w14:paraId="75E5401B" w14:textId="50CC2395" w:rsidR="004845E5" w:rsidRPr="006D1D85" w:rsidRDefault="004845E5" w:rsidP="004845E5">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sidRPr="006D1D85">
                        <w:rPr>
                          <w:rFonts w:ascii="Arial" w:eastAsia="Arial" w:hAnsi="Arial" w:cs="Arial"/>
                          <w:bCs/>
                          <w:color w:val="000000"/>
                        </w:rPr>
                        <w:t>202</w:t>
                      </w:r>
                      <w:r>
                        <w:rPr>
                          <w:rFonts w:ascii="Arial" w:eastAsia="Arial" w:hAnsi="Arial" w:cs="Arial"/>
                          <w:bCs/>
                          <w:color w:val="000000"/>
                        </w:rPr>
                        <w:t>2</w:t>
                      </w:r>
                    </w:p>
                    <w:p w14:paraId="76D943B1" w14:textId="77777777" w:rsidR="004845E5" w:rsidRDefault="004845E5" w:rsidP="004845E5">
                      <w:pPr>
                        <w:spacing w:before="240" w:after="240" w:line="258" w:lineRule="auto"/>
                        <w:jc w:val="center"/>
                        <w:textDirection w:val="btLr"/>
                      </w:pPr>
                    </w:p>
                  </w:txbxContent>
                </v:textbox>
              </v:rect>
            </w:pict>
          </mc:Fallback>
        </mc:AlternateContent>
      </w:r>
      <w:r>
        <w:br w:type="page"/>
      </w:r>
      <w:r>
        <w:rPr>
          <w:noProof/>
        </w:rPr>
        <mc:AlternateContent>
          <mc:Choice Requires="wps">
            <w:drawing>
              <wp:anchor distT="0" distB="0" distL="114297" distR="114297" simplePos="0" relativeHeight="251660288" behindDoc="0" locked="0" layoutInCell="1" hidden="0" allowOverlap="1" wp14:anchorId="61529F18" wp14:editId="39AE36E8">
                <wp:simplePos x="0" y="0"/>
                <wp:positionH relativeFrom="column">
                  <wp:posOffset>3378197</wp:posOffset>
                </wp:positionH>
                <wp:positionV relativeFrom="paragraph">
                  <wp:posOffset>76200</wp:posOffset>
                </wp:positionV>
                <wp:extent cx="38100" cy="4130675"/>
                <wp:effectExtent l="0" t="0" r="0" b="0"/>
                <wp:wrapNone/>
                <wp:docPr id="54" name="Conector de Seta Reta 54"/>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0A35508" id="_x0000_t32" coordsize="21600,21600" o:spt="32" o:oned="t" path="m,l21600,21600e" filled="f">
                <v:path arrowok="t" fillok="f" o:connecttype="none"/>
                <o:lock v:ext="edit" shapetype="t"/>
              </v:shapetype>
              <v:shape id="Conector de Seta Reta 54" o:spid="_x0000_s1026" type="#_x0000_t32" style="position:absolute;margin-left:266pt;margin-top:6pt;width:3pt;height:325.25pt;z-index:251660288;visibility:visible;mso-wrap-style:square;mso-wrap-distance-left:3.17492mm;mso-wrap-distance-top:0;mso-wrap-distance-right:3.17492mm;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" strokeweight="1pt">
                <v:stroke startarrowwidth="narrow" startarrowlength="short" endarrowwidth="narrow" endarrowlength="short"/>
              </v:shape>
            </w:pict>
          </mc:Fallback>
        </mc:AlternateContent>
      </w:r>
      <w:r>
        <w:rPr>
          <w:noProof/>
        </w:rPr>
        <w:drawing>
          <wp:anchor distT="0" distB="0" distL="114300" distR="114300" simplePos="0" relativeHeight="251661312" behindDoc="0" locked="0" layoutInCell="1" allowOverlap="1" wp14:anchorId="6B7D3E4A" wp14:editId="3ECB9F2F">
            <wp:simplePos x="0" y="0"/>
            <wp:positionH relativeFrom="column">
              <wp:posOffset>5815965</wp:posOffset>
            </wp:positionH>
            <wp:positionV relativeFrom="paragraph">
              <wp:posOffset>1285240</wp:posOffset>
            </wp:positionV>
            <wp:extent cx="2353310" cy="1376680"/>
            <wp:effectExtent l="0" t="0" r="0" b="0"/>
            <wp:wrapSquare wrapText="right" distT="0" distB="0" distL="114300" distR="114300"/>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53310" cy="1376680"/>
                    </a:xfrm>
                    <a:prstGeom prst="rect">
                      <a:avLst/>
                    </a:prstGeom>
                    <a:ln/>
                  </pic:spPr>
                </pic:pic>
              </a:graphicData>
            </a:graphic>
          </wp:anchor>
        </w:drawing>
      </w:r>
    </w:p>
    <w:p w14:paraId="30EC03A4" w14:textId="77777777" w:rsidR="006D1A6A" w:rsidRDefault="00C23D0F">
      <w:pPr>
        <w:pStyle w:val="Standard"/>
        <w:pageBreakBefore/>
        <w:rPr>
          <w:b/>
          <w:bCs/>
          <w:sz w:val="18"/>
          <w:szCs w:val="18"/>
        </w:rPr>
      </w:pPr>
      <w:r>
        <w:rPr>
          <w:b/>
          <w:bCs/>
          <w:sz w:val="18"/>
          <w:szCs w:val="18"/>
        </w:rPr>
        <w:lastRenderedPageBreak/>
        <w:t xml:space="preserve">Organização do Planejamento da UC: distribuição das situações de aprendizagem previstas com </w:t>
      </w:r>
      <w:r w:rsidR="00F91FD6">
        <w:rPr>
          <w:b/>
          <w:bCs/>
          <w:sz w:val="18"/>
          <w:szCs w:val="18"/>
        </w:rPr>
        <w:t>o respectivo (</w:t>
      </w:r>
      <w:r>
        <w:rPr>
          <w:b/>
          <w:bCs/>
          <w:sz w:val="18"/>
          <w:szCs w:val="18"/>
        </w:rPr>
        <w:t xml:space="preserve">s) </w:t>
      </w:r>
      <w:r w:rsidR="00F91FD6">
        <w:rPr>
          <w:b/>
          <w:bCs/>
          <w:sz w:val="18"/>
          <w:szCs w:val="18"/>
        </w:rPr>
        <w:t>indicador (</w:t>
      </w:r>
      <w:r>
        <w:rPr>
          <w:b/>
          <w:bCs/>
          <w:sz w:val="18"/>
          <w:szCs w:val="18"/>
        </w:rPr>
        <w:t>es) na perspectiva de um cronograma de trabalho considerando o tempo disponível/aulas (carga horária UC).</w:t>
      </w:r>
    </w:p>
    <w:p w14:paraId="69546D56" w14:textId="77777777" w:rsidR="006D1A6A" w:rsidRDefault="006D1A6A">
      <w:pPr>
        <w:pStyle w:val="Standard"/>
      </w:pPr>
    </w:p>
    <w:tbl>
      <w:tblPr>
        <w:tblW w:w="14570" w:type="dxa"/>
        <w:jc w:val="center"/>
        <w:tblLayout w:type="fixed"/>
        <w:tblCellMar>
          <w:left w:w="10" w:type="dxa"/>
          <w:right w:w="10" w:type="dxa"/>
        </w:tblCellMar>
        <w:tblLook w:val="0000" w:firstRow="0" w:lastRow="0" w:firstColumn="0" w:lastColumn="0" w:noHBand="0" w:noVBand="0"/>
      </w:tblPr>
      <w:tblGrid>
        <w:gridCol w:w="8741"/>
        <w:gridCol w:w="323"/>
        <w:gridCol w:w="324"/>
        <w:gridCol w:w="325"/>
        <w:gridCol w:w="324"/>
        <w:gridCol w:w="323"/>
        <w:gridCol w:w="324"/>
        <w:gridCol w:w="324"/>
        <w:gridCol w:w="323"/>
        <w:gridCol w:w="324"/>
        <w:gridCol w:w="324"/>
        <w:gridCol w:w="323"/>
        <w:gridCol w:w="324"/>
        <w:gridCol w:w="324"/>
        <w:gridCol w:w="324"/>
        <w:gridCol w:w="323"/>
        <w:gridCol w:w="324"/>
        <w:gridCol w:w="324"/>
        <w:gridCol w:w="325"/>
      </w:tblGrid>
      <w:tr w:rsidR="006D1A6A" w14:paraId="7507F296" w14:textId="77777777">
        <w:trPr>
          <w:trHeight w:val="619"/>
          <w:jc w:val="center"/>
        </w:trPr>
        <w:tc>
          <w:tcPr>
            <w:tcW w:w="8741"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66F37660" w14:textId="77777777" w:rsidR="006D1A6A" w:rsidRDefault="00C23D0F">
            <w:pPr>
              <w:pStyle w:val="TableHeading"/>
              <w:tabs>
                <w:tab w:val="clear" w:pos="1134"/>
              </w:tabs>
              <w:jc w:val="right"/>
            </w:pPr>
            <w:r>
              <w:t>Aulas</w:t>
            </w:r>
          </w:p>
          <w:p w14:paraId="25111D90" w14:textId="77777777" w:rsidR="006D1A6A" w:rsidRDefault="00C23D0F">
            <w:pPr>
              <w:pStyle w:val="TableHeading"/>
              <w:tabs>
                <w:tab w:val="clear" w:pos="1134"/>
              </w:tabs>
              <w:jc w:val="left"/>
            </w:pPr>
            <w:r>
              <w:t>Indicadores</w:t>
            </w:r>
          </w:p>
        </w:tc>
        <w:tc>
          <w:tcPr>
            <w:tcW w:w="323"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1CA7EB3E" w14:textId="77777777" w:rsidR="006D1A6A" w:rsidRDefault="001050C5" w:rsidP="001050C5">
            <w:pPr>
              <w:pStyle w:val="TableHeading"/>
              <w:tabs>
                <w:tab w:val="clear" w:pos="1134"/>
              </w:tabs>
              <w:jc w:val="left"/>
              <w:rPr>
                <w:sz w:val="16"/>
                <w:szCs w:val="16"/>
              </w:rPr>
            </w:pPr>
            <w:r>
              <w:rPr>
                <w:sz w:val="16"/>
                <w:szCs w:val="16"/>
              </w:rPr>
              <w:t>1</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70F85966" w14:textId="77777777" w:rsidR="006D1A6A" w:rsidRDefault="00C23D0F">
            <w:pPr>
              <w:pStyle w:val="TableHeading"/>
              <w:tabs>
                <w:tab w:val="clear" w:pos="1134"/>
              </w:tabs>
              <w:rPr>
                <w:sz w:val="16"/>
                <w:szCs w:val="16"/>
              </w:rPr>
            </w:pPr>
            <w:r>
              <w:rPr>
                <w:sz w:val="16"/>
                <w:szCs w:val="16"/>
              </w:rPr>
              <w:t>2</w:t>
            </w:r>
          </w:p>
        </w:tc>
        <w:tc>
          <w:tcPr>
            <w:tcW w:w="325"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028AA0E2" w14:textId="77777777" w:rsidR="006D1A6A" w:rsidRDefault="00C23D0F">
            <w:pPr>
              <w:pStyle w:val="TableHeading"/>
              <w:tabs>
                <w:tab w:val="clear" w:pos="1134"/>
              </w:tabs>
              <w:rPr>
                <w:sz w:val="16"/>
                <w:szCs w:val="16"/>
              </w:rPr>
            </w:pPr>
            <w:r>
              <w:rPr>
                <w:sz w:val="16"/>
                <w:szCs w:val="16"/>
              </w:rPr>
              <w:t>3</w:t>
            </w:r>
          </w:p>
        </w:tc>
        <w:tc>
          <w:tcPr>
            <w:tcW w:w="324" w:type="dxa"/>
            <w:tcBorders>
              <w:top w:val="single" w:sz="2" w:space="0" w:color="000000"/>
              <w:left w:val="dotted" w:sz="2" w:space="0" w:color="000000"/>
              <w:bottom w:val="single" w:sz="2" w:space="0" w:color="000000"/>
              <w:right w:val="dotted" w:sz="2" w:space="0" w:color="000000"/>
            </w:tcBorders>
            <w:shd w:val="clear" w:color="auto" w:fill="auto"/>
            <w:tcMar>
              <w:top w:w="55" w:type="dxa"/>
              <w:left w:w="55" w:type="dxa"/>
              <w:bottom w:w="55" w:type="dxa"/>
              <w:right w:w="55" w:type="dxa"/>
            </w:tcMar>
            <w:vAlign w:val="center"/>
          </w:tcPr>
          <w:p w14:paraId="1B4AB746" w14:textId="77777777" w:rsidR="006D1A6A" w:rsidRDefault="00C23D0F">
            <w:pPr>
              <w:pStyle w:val="TableHeading"/>
              <w:tabs>
                <w:tab w:val="clear" w:pos="1134"/>
              </w:tabs>
              <w:rPr>
                <w:sz w:val="16"/>
                <w:szCs w:val="16"/>
              </w:rPr>
            </w:pPr>
            <w:r>
              <w:rPr>
                <w:sz w:val="16"/>
                <w:szCs w:val="16"/>
              </w:rPr>
              <w:t>4</w:t>
            </w:r>
          </w:p>
        </w:tc>
        <w:tc>
          <w:tcPr>
            <w:tcW w:w="323"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1C65C29D" w14:textId="77777777" w:rsidR="006D1A6A" w:rsidRDefault="00C23D0F">
            <w:pPr>
              <w:pStyle w:val="TableHeading"/>
              <w:tabs>
                <w:tab w:val="clear" w:pos="1134"/>
              </w:tabs>
              <w:rPr>
                <w:sz w:val="16"/>
                <w:szCs w:val="16"/>
              </w:rPr>
            </w:pPr>
            <w:r>
              <w:rPr>
                <w:sz w:val="16"/>
                <w:szCs w:val="16"/>
              </w:rPr>
              <w:t>5</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06E7C4C6" w14:textId="77777777" w:rsidR="006D1A6A" w:rsidRDefault="00C23D0F">
            <w:pPr>
              <w:pStyle w:val="TableHeading"/>
              <w:tabs>
                <w:tab w:val="clear" w:pos="1134"/>
              </w:tabs>
              <w:rPr>
                <w:sz w:val="16"/>
                <w:szCs w:val="16"/>
              </w:rPr>
            </w:pPr>
            <w:r>
              <w:rPr>
                <w:sz w:val="16"/>
                <w:szCs w:val="16"/>
              </w:rPr>
              <w:t>6</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04749B34" w14:textId="77777777" w:rsidR="006D1A6A" w:rsidRDefault="00C23D0F">
            <w:pPr>
              <w:pStyle w:val="TableHeading"/>
              <w:tabs>
                <w:tab w:val="clear" w:pos="1134"/>
              </w:tabs>
              <w:rPr>
                <w:sz w:val="16"/>
                <w:szCs w:val="16"/>
              </w:rPr>
            </w:pPr>
            <w:r>
              <w:rPr>
                <w:sz w:val="16"/>
                <w:szCs w:val="16"/>
              </w:rPr>
              <w:t>7</w:t>
            </w:r>
          </w:p>
        </w:tc>
        <w:tc>
          <w:tcPr>
            <w:tcW w:w="323" w:type="dxa"/>
            <w:tcBorders>
              <w:top w:val="single" w:sz="2" w:space="0" w:color="000000"/>
              <w:left w:val="dotted" w:sz="2" w:space="0" w:color="000000"/>
              <w:bottom w:val="single" w:sz="2" w:space="0" w:color="000000"/>
              <w:right w:val="dotted" w:sz="2" w:space="0" w:color="000000"/>
            </w:tcBorders>
            <w:shd w:val="clear" w:color="auto" w:fill="auto"/>
            <w:tcMar>
              <w:top w:w="55" w:type="dxa"/>
              <w:left w:w="55" w:type="dxa"/>
              <w:bottom w:w="55" w:type="dxa"/>
              <w:right w:w="55" w:type="dxa"/>
            </w:tcMar>
            <w:vAlign w:val="center"/>
          </w:tcPr>
          <w:p w14:paraId="0872C102" w14:textId="77777777" w:rsidR="006D1A6A" w:rsidRDefault="00C23D0F">
            <w:pPr>
              <w:pStyle w:val="TableHeading"/>
              <w:tabs>
                <w:tab w:val="clear" w:pos="1134"/>
              </w:tabs>
              <w:rPr>
                <w:sz w:val="16"/>
                <w:szCs w:val="16"/>
              </w:rPr>
            </w:pPr>
            <w:r>
              <w:rPr>
                <w:sz w:val="16"/>
                <w:szCs w:val="16"/>
              </w:rPr>
              <w:t>8</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35631629" w14:textId="77777777" w:rsidR="006D1A6A" w:rsidRDefault="001050C5">
            <w:pPr>
              <w:pStyle w:val="TableHeading"/>
              <w:tabs>
                <w:tab w:val="clear" w:pos="1134"/>
              </w:tabs>
              <w:rPr>
                <w:sz w:val="16"/>
                <w:szCs w:val="16"/>
              </w:rPr>
            </w:pPr>
            <w:r>
              <w:rPr>
                <w:sz w:val="16"/>
                <w:szCs w:val="16"/>
              </w:rPr>
              <w:t>9</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3555F1B8" w14:textId="77777777" w:rsidR="006D1A6A" w:rsidRDefault="00C23D0F">
            <w:pPr>
              <w:pStyle w:val="TableHeading"/>
              <w:tabs>
                <w:tab w:val="clear" w:pos="1134"/>
              </w:tabs>
              <w:rPr>
                <w:sz w:val="16"/>
                <w:szCs w:val="16"/>
              </w:rPr>
            </w:pPr>
            <w:r>
              <w:rPr>
                <w:sz w:val="16"/>
                <w:szCs w:val="16"/>
              </w:rPr>
              <w:t>10</w:t>
            </w:r>
          </w:p>
        </w:tc>
        <w:tc>
          <w:tcPr>
            <w:tcW w:w="323"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3D26FCFB" w14:textId="77777777" w:rsidR="006D1A6A" w:rsidRDefault="00C23D0F">
            <w:pPr>
              <w:pStyle w:val="TableHeading"/>
              <w:tabs>
                <w:tab w:val="clear" w:pos="1134"/>
              </w:tabs>
              <w:rPr>
                <w:sz w:val="16"/>
                <w:szCs w:val="16"/>
              </w:rPr>
            </w:pPr>
            <w:r>
              <w:rPr>
                <w:sz w:val="16"/>
                <w:szCs w:val="16"/>
              </w:rPr>
              <w:t>11</w:t>
            </w:r>
          </w:p>
        </w:tc>
        <w:tc>
          <w:tcPr>
            <w:tcW w:w="324" w:type="dxa"/>
            <w:tcBorders>
              <w:top w:val="single" w:sz="2" w:space="0" w:color="000000"/>
              <w:left w:val="dotted" w:sz="2" w:space="0" w:color="000000"/>
              <w:bottom w:val="single" w:sz="2" w:space="0" w:color="000000"/>
              <w:right w:val="dotted" w:sz="2" w:space="0" w:color="000000"/>
            </w:tcBorders>
            <w:shd w:val="clear" w:color="auto" w:fill="auto"/>
            <w:tcMar>
              <w:top w:w="55" w:type="dxa"/>
              <w:left w:w="55" w:type="dxa"/>
              <w:bottom w:w="55" w:type="dxa"/>
              <w:right w:w="55" w:type="dxa"/>
            </w:tcMar>
            <w:vAlign w:val="center"/>
          </w:tcPr>
          <w:p w14:paraId="1BC3FA8F" w14:textId="77777777" w:rsidR="006D1A6A" w:rsidRDefault="00C23D0F">
            <w:pPr>
              <w:pStyle w:val="TableHeading"/>
              <w:tabs>
                <w:tab w:val="clear" w:pos="1134"/>
              </w:tabs>
              <w:rPr>
                <w:sz w:val="16"/>
                <w:szCs w:val="16"/>
              </w:rPr>
            </w:pPr>
            <w:r>
              <w:rPr>
                <w:sz w:val="16"/>
                <w:szCs w:val="16"/>
              </w:rPr>
              <w:t>12</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486FFD77" w14:textId="77777777" w:rsidR="006D1A6A" w:rsidRDefault="00C23D0F">
            <w:pPr>
              <w:pStyle w:val="TableHeading"/>
              <w:tabs>
                <w:tab w:val="clear" w:pos="1134"/>
              </w:tabs>
              <w:rPr>
                <w:sz w:val="16"/>
                <w:szCs w:val="16"/>
              </w:rPr>
            </w:pPr>
            <w:r>
              <w:rPr>
                <w:sz w:val="16"/>
                <w:szCs w:val="16"/>
              </w:rPr>
              <w:t>13</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0B5B9CF2" w14:textId="77777777" w:rsidR="006D1A6A" w:rsidRDefault="00C23D0F">
            <w:pPr>
              <w:pStyle w:val="TableHeading"/>
              <w:tabs>
                <w:tab w:val="clear" w:pos="1134"/>
              </w:tabs>
              <w:rPr>
                <w:sz w:val="16"/>
                <w:szCs w:val="16"/>
              </w:rPr>
            </w:pPr>
            <w:r>
              <w:rPr>
                <w:sz w:val="16"/>
                <w:szCs w:val="16"/>
              </w:rPr>
              <w:t>14</w:t>
            </w:r>
          </w:p>
        </w:tc>
        <w:tc>
          <w:tcPr>
            <w:tcW w:w="323"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54A093CE" w14:textId="77777777" w:rsidR="006D1A6A" w:rsidRDefault="00C23D0F">
            <w:pPr>
              <w:pStyle w:val="TableHeading"/>
              <w:tabs>
                <w:tab w:val="clear" w:pos="1134"/>
              </w:tabs>
              <w:rPr>
                <w:sz w:val="16"/>
                <w:szCs w:val="16"/>
              </w:rPr>
            </w:pPr>
            <w:r>
              <w:rPr>
                <w:sz w:val="16"/>
                <w:szCs w:val="16"/>
              </w:rPr>
              <w:t>15</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2F531FE7" w14:textId="77777777" w:rsidR="006D1A6A" w:rsidRDefault="00C23D0F">
            <w:pPr>
              <w:pStyle w:val="TableHeading"/>
              <w:tabs>
                <w:tab w:val="clear" w:pos="1134"/>
              </w:tabs>
              <w:rPr>
                <w:sz w:val="16"/>
                <w:szCs w:val="16"/>
              </w:rPr>
            </w:pPr>
            <w:r>
              <w:rPr>
                <w:sz w:val="16"/>
                <w:szCs w:val="16"/>
              </w:rPr>
              <w:t>16</w:t>
            </w:r>
          </w:p>
        </w:tc>
        <w:tc>
          <w:tcPr>
            <w:tcW w:w="324" w:type="dxa"/>
            <w:tcBorders>
              <w:top w:val="single" w:sz="2" w:space="0" w:color="000000"/>
              <w:left w:val="dotted" w:sz="2" w:space="0" w:color="000000"/>
              <w:bottom w:val="single" w:sz="2" w:space="0" w:color="000000"/>
            </w:tcBorders>
            <w:shd w:val="clear" w:color="auto" w:fill="auto"/>
            <w:tcMar>
              <w:top w:w="55" w:type="dxa"/>
              <w:left w:w="55" w:type="dxa"/>
              <w:bottom w:w="55" w:type="dxa"/>
              <w:right w:w="55" w:type="dxa"/>
            </w:tcMar>
            <w:vAlign w:val="center"/>
          </w:tcPr>
          <w:p w14:paraId="22FBA122" w14:textId="77777777" w:rsidR="006D1A6A" w:rsidRDefault="00C23D0F">
            <w:pPr>
              <w:pStyle w:val="TableHeading"/>
              <w:tabs>
                <w:tab w:val="clear" w:pos="1134"/>
              </w:tabs>
              <w:rPr>
                <w:sz w:val="16"/>
                <w:szCs w:val="16"/>
              </w:rPr>
            </w:pPr>
            <w:r>
              <w:rPr>
                <w:sz w:val="16"/>
                <w:szCs w:val="16"/>
              </w:rPr>
              <w:t>17</w:t>
            </w:r>
          </w:p>
        </w:tc>
        <w:tc>
          <w:tcPr>
            <w:tcW w:w="325" w:type="dxa"/>
            <w:tcBorders>
              <w:top w:val="single" w:sz="2" w:space="0" w:color="000000"/>
              <w:left w:val="dotted"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2A616261" w14:textId="77777777" w:rsidR="006D1A6A" w:rsidRDefault="00C23D0F">
            <w:pPr>
              <w:pStyle w:val="TableHeading"/>
              <w:tabs>
                <w:tab w:val="clear" w:pos="1134"/>
              </w:tabs>
              <w:rPr>
                <w:sz w:val="16"/>
                <w:szCs w:val="16"/>
              </w:rPr>
            </w:pPr>
            <w:r>
              <w:rPr>
                <w:sz w:val="16"/>
                <w:szCs w:val="16"/>
              </w:rPr>
              <w:t>18</w:t>
            </w:r>
          </w:p>
        </w:tc>
      </w:tr>
      <w:tr w:rsidR="006D1A6A" w14:paraId="74AF0FB9" w14:textId="77777777">
        <w:trPr>
          <w:jc w:val="center"/>
        </w:trPr>
        <w:tc>
          <w:tcPr>
            <w:tcW w:w="8741"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CF24C0B" w14:textId="16281E4C" w:rsidR="006D1A6A" w:rsidRDefault="00C62ECF">
            <w:pPr>
              <w:pStyle w:val="TableContents"/>
            </w:pPr>
            <w:r>
              <w:t>1.</w:t>
            </w:r>
            <w:r w:rsidR="00C23D0F">
              <w:t>Planeja redes locais conforme as condições do ambiente e necessidades do cliente.</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065C1D0A"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6D2B059" w14:textId="77777777" w:rsidR="006D1A6A" w:rsidRDefault="00C23D0F">
            <w:pPr>
              <w:pStyle w:val="TableContents"/>
              <w:jc w:val="center"/>
            </w:pPr>
            <w:r>
              <w:t>X</w:t>
            </w:r>
          </w:p>
        </w:tc>
        <w:tc>
          <w:tcPr>
            <w:tcW w:w="325" w:type="dxa"/>
            <w:tcBorders>
              <w:left w:val="dotted" w:sz="2" w:space="0" w:color="000000"/>
              <w:bottom w:val="single" w:sz="2" w:space="0" w:color="000000"/>
            </w:tcBorders>
            <w:shd w:val="clear" w:color="auto" w:fill="auto"/>
            <w:tcMar>
              <w:top w:w="55" w:type="dxa"/>
              <w:left w:w="55" w:type="dxa"/>
              <w:bottom w:w="55" w:type="dxa"/>
              <w:right w:w="55" w:type="dxa"/>
            </w:tcMar>
          </w:tcPr>
          <w:p w14:paraId="2BC40426" w14:textId="77777777" w:rsidR="006D1A6A" w:rsidRDefault="00C23D0F">
            <w:pPr>
              <w:pStyle w:val="TableContents"/>
              <w:jc w:val="center"/>
            </w:pPr>
            <w:r>
              <w:t>X</w:t>
            </w: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19DFFA07"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40879850"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2CEB10A0"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50E9A29D" w14:textId="77777777" w:rsidR="006D1A6A" w:rsidRDefault="00C23D0F">
            <w:pPr>
              <w:pStyle w:val="TableContents"/>
              <w:jc w:val="center"/>
            </w:pPr>
            <w:r>
              <w:t>X</w:t>
            </w:r>
          </w:p>
        </w:tc>
        <w:tc>
          <w:tcPr>
            <w:tcW w:w="323"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2E104EBB"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2A932C7"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700DC3C6"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5B1C67B5" w14:textId="77777777" w:rsidR="006D1A6A" w:rsidRDefault="00C23D0F">
            <w:pPr>
              <w:pStyle w:val="TableContents"/>
              <w:jc w:val="center"/>
            </w:pPr>
            <w:r>
              <w:t>X</w:t>
            </w: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6BC3706E"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3BD1875"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8601AF1"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29F6729C"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E978317"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58D00F1" w14:textId="77777777" w:rsidR="006D1A6A" w:rsidRDefault="00C23D0F">
            <w:pPr>
              <w:pStyle w:val="TableContents"/>
              <w:jc w:val="center"/>
            </w:pPr>
            <w:r>
              <w:t>X</w:t>
            </w:r>
          </w:p>
        </w:tc>
        <w:tc>
          <w:tcPr>
            <w:tcW w:w="325" w:type="dxa"/>
            <w:tcBorders>
              <w:left w:val="dotted" w:sz="2" w:space="0" w:color="000000"/>
              <w:bottom w:val="single" w:sz="2" w:space="0" w:color="000000"/>
              <w:right w:val="single" w:sz="2" w:space="0" w:color="000000"/>
            </w:tcBorders>
            <w:shd w:val="clear" w:color="auto" w:fill="auto"/>
            <w:tcMar>
              <w:top w:w="55" w:type="dxa"/>
              <w:left w:w="55" w:type="dxa"/>
              <w:bottom w:w="55" w:type="dxa"/>
              <w:right w:w="55" w:type="dxa"/>
            </w:tcMar>
          </w:tcPr>
          <w:p w14:paraId="4D69F37E" w14:textId="77777777" w:rsidR="006D1A6A" w:rsidRDefault="00C23D0F">
            <w:pPr>
              <w:pStyle w:val="TableContents"/>
              <w:jc w:val="center"/>
            </w:pPr>
            <w:r>
              <w:t>X</w:t>
            </w:r>
          </w:p>
        </w:tc>
      </w:tr>
      <w:tr w:rsidR="006D1A6A" w14:paraId="20A56763" w14:textId="77777777">
        <w:trPr>
          <w:jc w:val="center"/>
        </w:trPr>
        <w:tc>
          <w:tcPr>
            <w:tcW w:w="8741"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7AFB1C12" w14:textId="6CC5FC51" w:rsidR="006D1A6A" w:rsidRDefault="00C62ECF">
            <w:pPr>
              <w:pStyle w:val="TableContents"/>
            </w:pPr>
            <w:r>
              <w:t>2.</w:t>
            </w:r>
            <w:r w:rsidR="00C23D0F">
              <w:t>Instala redes locais de acordo com as normas e os padrões dos fabricantes.</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0E70E616"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C37A419" w14:textId="77777777" w:rsidR="006D1A6A" w:rsidRDefault="00C23D0F">
            <w:pPr>
              <w:pStyle w:val="TableContents"/>
              <w:jc w:val="center"/>
            </w:pPr>
            <w:r>
              <w:t>X</w:t>
            </w:r>
          </w:p>
        </w:tc>
        <w:tc>
          <w:tcPr>
            <w:tcW w:w="325" w:type="dxa"/>
            <w:tcBorders>
              <w:left w:val="dotted" w:sz="2" w:space="0" w:color="000000"/>
              <w:bottom w:val="single" w:sz="2" w:space="0" w:color="000000"/>
            </w:tcBorders>
            <w:shd w:val="clear" w:color="auto" w:fill="auto"/>
            <w:tcMar>
              <w:top w:w="55" w:type="dxa"/>
              <w:left w:w="55" w:type="dxa"/>
              <w:bottom w:w="55" w:type="dxa"/>
              <w:right w:w="55" w:type="dxa"/>
            </w:tcMar>
          </w:tcPr>
          <w:p w14:paraId="1D9F1F36" w14:textId="77777777" w:rsidR="006D1A6A" w:rsidRDefault="00C23D0F">
            <w:pPr>
              <w:pStyle w:val="TableContents"/>
              <w:jc w:val="center"/>
            </w:pPr>
            <w:r>
              <w:t>X</w:t>
            </w: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7C7D2312"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67B75C2D"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0582742"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50E6BA96" w14:textId="77777777" w:rsidR="006D1A6A" w:rsidRDefault="006D1A6A">
            <w:pPr>
              <w:pStyle w:val="TableContents"/>
              <w:jc w:val="center"/>
            </w:pPr>
          </w:p>
        </w:tc>
        <w:tc>
          <w:tcPr>
            <w:tcW w:w="323"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3E90DB65"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563D7DD1"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010A9BF"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6A4CD0A9"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1FEDE027"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3BCFC35"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4242E09"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7B06CC42"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ED6FAA2"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285A0008" w14:textId="77777777" w:rsidR="006D1A6A" w:rsidRDefault="006D1A6A">
            <w:pPr>
              <w:pStyle w:val="TableContents"/>
              <w:jc w:val="center"/>
            </w:pPr>
          </w:p>
        </w:tc>
        <w:tc>
          <w:tcPr>
            <w:tcW w:w="325" w:type="dxa"/>
            <w:tcBorders>
              <w:left w:val="dotted" w:sz="2" w:space="0" w:color="000000"/>
              <w:bottom w:val="single" w:sz="2" w:space="0" w:color="000000"/>
              <w:right w:val="single" w:sz="2" w:space="0" w:color="000000"/>
            </w:tcBorders>
            <w:shd w:val="clear" w:color="auto" w:fill="auto"/>
            <w:tcMar>
              <w:top w:w="55" w:type="dxa"/>
              <w:left w:w="55" w:type="dxa"/>
              <w:bottom w:w="55" w:type="dxa"/>
              <w:right w:w="55" w:type="dxa"/>
            </w:tcMar>
          </w:tcPr>
          <w:p w14:paraId="1FBFEAF4" w14:textId="77777777" w:rsidR="006D1A6A" w:rsidRDefault="006D1A6A">
            <w:pPr>
              <w:pStyle w:val="TableContents"/>
              <w:jc w:val="center"/>
            </w:pPr>
          </w:p>
        </w:tc>
      </w:tr>
      <w:tr w:rsidR="006D1A6A" w14:paraId="280E95D8" w14:textId="77777777">
        <w:trPr>
          <w:jc w:val="center"/>
        </w:trPr>
        <w:tc>
          <w:tcPr>
            <w:tcW w:w="8741"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047C0527" w14:textId="417C6D54" w:rsidR="006D1A6A" w:rsidRDefault="00C62ECF">
            <w:pPr>
              <w:pStyle w:val="TableContents"/>
            </w:pPr>
            <w:r>
              <w:t>3.</w:t>
            </w:r>
            <w:r w:rsidR="00C23D0F">
              <w:t>Configura equipamentos de redes locais de computadores, de acordo com projeto ou documentação pré-definida.</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24DE67E3"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3442438" w14:textId="77777777" w:rsidR="006D1A6A" w:rsidRDefault="006D1A6A">
            <w:pPr>
              <w:pStyle w:val="TableContents"/>
              <w:jc w:val="center"/>
            </w:pPr>
          </w:p>
        </w:tc>
        <w:tc>
          <w:tcPr>
            <w:tcW w:w="325" w:type="dxa"/>
            <w:tcBorders>
              <w:left w:val="dotted" w:sz="2" w:space="0" w:color="000000"/>
              <w:bottom w:val="single" w:sz="2" w:space="0" w:color="000000"/>
            </w:tcBorders>
            <w:shd w:val="clear" w:color="auto" w:fill="auto"/>
            <w:tcMar>
              <w:top w:w="55" w:type="dxa"/>
              <w:left w:w="55" w:type="dxa"/>
              <w:bottom w:w="55" w:type="dxa"/>
              <w:right w:w="55" w:type="dxa"/>
            </w:tcMar>
          </w:tcPr>
          <w:p w14:paraId="682E2706"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4D9BF13D"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72829CC1"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7C49206"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B22B809" w14:textId="77777777" w:rsidR="006D1A6A" w:rsidRDefault="00C23D0F">
            <w:pPr>
              <w:pStyle w:val="TableContents"/>
              <w:jc w:val="center"/>
            </w:pPr>
            <w:r>
              <w:t>X</w:t>
            </w:r>
          </w:p>
        </w:tc>
        <w:tc>
          <w:tcPr>
            <w:tcW w:w="323"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2DFB1287"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4029631"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248A4C6"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77E62B00" w14:textId="77777777" w:rsidR="006D1A6A" w:rsidRDefault="00C23D0F">
            <w:pPr>
              <w:pStyle w:val="TableContents"/>
              <w:jc w:val="center"/>
            </w:pPr>
            <w:r>
              <w:t>X</w:t>
            </w: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540C8E7E"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0C35C68"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1BCB315"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1F2F1A67"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D14A454"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BF10C39" w14:textId="77777777" w:rsidR="006D1A6A" w:rsidRDefault="006D1A6A">
            <w:pPr>
              <w:pStyle w:val="TableContents"/>
              <w:jc w:val="center"/>
            </w:pPr>
          </w:p>
        </w:tc>
        <w:tc>
          <w:tcPr>
            <w:tcW w:w="325" w:type="dxa"/>
            <w:tcBorders>
              <w:left w:val="dotted" w:sz="2" w:space="0" w:color="000000"/>
              <w:bottom w:val="single" w:sz="2" w:space="0" w:color="000000"/>
              <w:right w:val="single" w:sz="2" w:space="0" w:color="000000"/>
            </w:tcBorders>
            <w:shd w:val="clear" w:color="auto" w:fill="auto"/>
            <w:tcMar>
              <w:top w:w="55" w:type="dxa"/>
              <w:left w:w="55" w:type="dxa"/>
              <w:bottom w:w="55" w:type="dxa"/>
              <w:right w:w="55" w:type="dxa"/>
            </w:tcMar>
          </w:tcPr>
          <w:p w14:paraId="796EBB26" w14:textId="77777777" w:rsidR="006D1A6A" w:rsidRDefault="006D1A6A">
            <w:pPr>
              <w:pStyle w:val="TableContents"/>
              <w:jc w:val="center"/>
            </w:pPr>
          </w:p>
        </w:tc>
      </w:tr>
      <w:tr w:rsidR="006D1A6A" w14:paraId="1A6C41AA" w14:textId="77777777">
        <w:trPr>
          <w:jc w:val="center"/>
        </w:trPr>
        <w:tc>
          <w:tcPr>
            <w:tcW w:w="8741"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52974ED1" w14:textId="5117D3C8" w:rsidR="006D1A6A" w:rsidRDefault="00C62ECF">
            <w:pPr>
              <w:pStyle w:val="TableContents"/>
            </w:pPr>
            <w:r>
              <w:t>4.</w:t>
            </w:r>
            <w:r w:rsidR="00C23D0F">
              <w:t>Implementa segurança da rede local, de acordo com a política da organização.</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11B78F7B"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A081635" w14:textId="77777777" w:rsidR="006D1A6A" w:rsidRDefault="006D1A6A">
            <w:pPr>
              <w:pStyle w:val="TableContents"/>
              <w:jc w:val="center"/>
            </w:pPr>
          </w:p>
        </w:tc>
        <w:tc>
          <w:tcPr>
            <w:tcW w:w="325" w:type="dxa"/>
            <w:tcBorders>
              <w:left w:val="dotted" w:sz="2" w:space="0" w:color="000000"/>
              <w:bottom w:val="single" w:sz="2" w:space="0" w:color="000000"/>
            </w:tcBorders>
            <w:shd w:val="clear" w:color="auto" w:fill="auto"/>
            <w:tcMar>
              <w:top w:w="55" w:type="dxa"/>
              <w:left w:w="55" w:type="dxa"/>
              <w:bottom w:w="55" w:type="dxa"/>
              <w:right w:w="55" w:type="dxa"/>
            </w:tcMar>
          </w:tcPr>
          <w:p w14:paraId="3348D5C2"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0C3D398A"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23D5103E"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3FDCDB56"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6D750A8" w14:textId="77777777" w:rsidR="006D1A6A" w:rsidRDefault="006D1A6A">
            <w:pPr>
              <w:pStyle w:val="TableContents"/>
              <w:jc w:val="center"/>
            </w:pPr>
          </w:p>
        </w:tc>
        <w:tc>
          <w:tcPr>
            <w:tcW w:w="323"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5D3DEB69"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2B7D05B2"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76503C60"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7F293059"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6A30C1BD"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B854FCA"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7452FA4E"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2E598157"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3AC3BBF3"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020E2ED9" w14:textId="77777777" w:rsidR="006D1A6A" w:rsidRDefault="00C23D0F">
            <w:pPr>
              <w:pStyle w:val="TableContents"/>
              <w:jc w:val="center"/>
            </w:pPr>
            <w:r>
              <w:t>X</w:t>
            </w:r>
          </w:p>
        </w:tc>
        <w:tc>
          <w:tcPr>
            <w:tcW w:w="325" w:type="dxa"/>
            <w:tcBorders>
              <w:left w:val="dotted" w:sz="2" w:space="0" w:color="000000"/>
              <w:bottom w:val="single" w:sz="2" w:space="0" w:color="000000"/>
              <w:right w:val="single" w:sz="2" w:space="0" w:color="000000"/>
            </w:tcBorders>
            <w:shd w:val="clear" w:color="auto" w:fill="auto"/>
            <w:tcMar>
              <w:top w:w="55" w:type="dxa"/>
              <w:left w:w="55" w:type="dxa"/>
              <w:bottom w:w="55" w:type="dxa"/>
              <w:right w:w="55" w:type="dxa"/>
            </w:tcMar>
          </w:tcPr>
          <w:p w14:paraId="7527FEF0" w14:textId="77777777" w:rsidR="006D1A6A" w:rsidRDefault="00C23D0F">
            <w:pPr>
              <w:pStyle w:val="TableContents"/>
              <w:jc w:val="center"/>
            </w:pPr>
            <w:r>
              <w:t>X</w:t>
            </w:r>
          </w:p>
        </w:tc>
      </w:tr>
      <w:tr w:rsidR="006D1A6A" w14:paraId="45E30614" w14:textId="77777777">
        <w:trPr>
          <w:jc w:val="center"/>
        </w:trPr>
        <w:tc>
          <w:tcPr>
            <w:tcW w:w="8741"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61FE6B5" w14:textId="038C97DE" w:rsidR="006D1A6A" w:rsidRDefault="00C62ECF">
            <w:pPr>
              <w:pStyle w:val="TableContents"/>
            </w:pPr>
            <w:r>
              <w:t>5.</w:t>
            </w:r>
            <w:r w:rsidR="00C23D0F">
              <w:t>Testa e realiza correções em redes locais, utilizando ferramentas de diagnóstico.</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50E28053"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C61D070" w14:textId="77777777" w:rsidR="006D1A6A" w:rsidRDefault="006D1A6A">
            <w:pPr>
              <w:pStyle w:val="TableContents"/>
              <w:jc w:val="center"/>
            </w:pPr>
          </w:p>
        </w:tc>
        <w:tc>
          <w:tcPr>
            <w:tcW w:w="325" w:type="dxa"/>
            <w:tcBorders>
              <w:left w:val="dotted" w:sz="2" w:space="0" w:color="000000"/>
              <w:bottom w:val="single" w:sz="2" w:space="0" w:color="000000"/>
            </w:tcBorders>
            <w:shd w:val="clear" w:color="auto" w:fill="auto"/>
            <w:tcMar>
              <w:top w:w="55" w:type="dxa"/>
              <w:left w:w="55" w:type="dxa"/>
              <w:bottom w:w="55" w:type="dxa"/>
              <w:right w:w="55" w:type="dxa"/>
            </w:tcMar>
          </w:tcPr>
          <w:p w14:paraId="6F861BD2"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06E63DE8"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49E18F13"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6D3AA2AB"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7D7F60FF" w14:textId="77777777" w:rsidR="006D1A6A" w:rsidRDefault="006D1A6A">
            <w:pPr>
              <w:pStyle w:val="TableContents"/>
              <w:jc w:val="center"/>
            </w:pPr>
          </w:p>
        </w:tc>
        <w:tc>
          <w:tcPr>
            <w:tcW w:w="323"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1AB8FF9D"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632EFF1"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2B2BDC73" w14:textId="77777777" w:rsidR="006D1A6A" w:rsidRDefault="006D1A6A">
            <w:pPr>
              <w:pStyle w:val="TableContents"/>
              <w:jc w:val="center"/>
            </w:pP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4CB4F0D5" w14:textId="77777777" w:rsidR="006D1A6A" w:rsidRDefault="006D1A6A">
            <w:pPr>
              <w:pStyle w:val="TableContents"/>
              <w:jc w:val="center"/>
            </w:pPr>
          </w:p>
        </w:tc>
        <w:tc>
          <w:tcPr>
            <w:tcW w:w="324" w:type="dxa"/>
            <w:tcBorders>
              <w:left w:val="dotted" w:sz="2" w:space="0" w:color="000000"/>
              <w:bottom w:val="single" w:sz="2" w:space="0" w:color="000000"/>
              <w:right w:val="dotted" w:sz="2" w:space="0" w:color="000000"/>
            </w:tcBorders>
            <w:shd w:val="clear" w:color="auto" w:fill="auto"/>
            <w:tcMar>
              <w:top w:w="55" w:type="dxa"/>
              <w:left w:w="55" w:type="dxa"/>
              <w:bottom w:w="55" w:type="dxa"/>
              <w:right w:w="55" w:type="dxa"/>
            </w:tcMar>
          </w:tcPr>
          <w:p w14:paraId="5487F90A" w14:textId="77777777" w:rsidR="006D1A6A" w:rsidRDefault="006D1A6A">
            <w:pPr>
              <w:pStyle w:val="TableContents"/>
              <w:jc w:val="center"/>
            </w:pP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7F69D06B"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196D8645" w14:textId="77777777" w:rsidR="006D1A6A" w:rsidRDefault="00C23D0F">
            <w:pPr>
              <w:pStyle w:val="TableContents"/>
              <w:jc w:val="center"/>
            </w:pPr>
            <w:r>
              <w:t>X</w:t>
            </w:r>
          </w:p>
        </w:tc>
        <w:tc>
          <w:tcPr>
            <w:tcW w:w="323" w:type="dxa"/>
            <w:tcBorders>
              <w:left w:val="dotted" w:sz="2" w:space="0" w:color="000000"/>
              <w:bottom w:val="single" w:sz="2" w:space="0" w:color="000000"/>
            </w:tcBorders>
            <w:shd w:val="clear" w:color="auto" w:fill="auto"/>
            <w:tcMar>
              <w:top w:w="55" w:type="dxa"/>
              <w:left w:w="55" w:type="dxa"/>
              <w:bottom w:w="55" w:type="dxa"/>
              <w:right w:w="55" w:type="dxa"/>
            </w:tcMar>
          </w:tcPr>
          <w:p w14:paraId="19C4C00A"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2C07F13D" w14:textId="77777777" w:rsidR="006D1A6A" w:rsidRDefault="00C23D0F">
            <w:pPr>
              <w:pStyle w:val="TableContents"/>
              <w:jc w:val="center"/>
            </w:pPr>
            <w:r>
              <w:t>X</w:t>
            </w:r>
          </w:p>
        </w:tc>
        <w:tc>
          <w:tcPr>
            <w:tcW w:w="324" w:type="dxa"/>
            <w:tcBorders>
              <w:left w:val="dotted" w:sz="2" w:space="0" w:color="000000"/>
              <w:bottom w:val="single" w:sz="2" w:space="0" w:color="000000"/>
            </w:tcBorders>
            <w:shd w:val="clear" w:color="auto" w:fill="auto"/>
            <w:tcMar>
              <w:top w:w="55" w:type="dxa"/>
              <w:left w:w="55" w:type="dxa"/>
              <w:bottom w:w="55" w:type="dxa"/>
              <w:right w:w="55" w:type="dxa"/>
            </w:tcMar>
          </w:tcPr>
          <w:p w14:paraId="47BE6E14" w14:textId="77777777" w:rsidR="006D1A6A" w:rsidRDefault="00C23D0F">
            <w:pPr>
              <w:pStyle w:val="TableContents"/>
              <w:jc w:val="center"/>
            </w:pPr>
            <w:r>
              <w:t>X</w:t>
            </w:r>
          </w:p>
        </w:tc>
        <w:tc>
          <w:tcPr>
            <w:tcW w:w="325" w:type="dxa"/>
            <w:tcBorders>
              <w:left w:val="dotted" w:sz="2" w:space="0" w:color="000000"/>
              <w:bottom w:val="single" w:sz="2" w:space="0" w:color="000000"/>
              <w:right w:val="single" w:sz="2" w:space="0" w:color="000000"/>
            </w:tcBorders>
            <w:shd w:val="clear" w:color="auto" w:fill="auto"/>
            <w:tcMar>
              <w:top w:w="55" w:type="dxa"/>
              <w:left w:w="55" w:type="dxa"/>
              <w:bottom w:w="55" w:type="dxa"/>
              <w:right w:w="55" w:type="dxa"/>
            </w:tcMar>
          </w:tcPr>
          <w:p w14:paraId="6F91C297" w14:textId="77777777" w:rsidR="006D1A6A" w:rsidRDefault="00C23D0F">
            <w:pPr>
              <w:pStyle w:val="TableContents"/>
              <w:jc w:val="center"/>
            </w:pPr>
            <w:r>
              <w:t>X</w:t>
            </w:r>
          </w:p>
        </w:tc>
      </w:tr>
    </w:tbl>
    <w:p w14:paraId="316D0469" w14:textId="77777777" w:rsidR="006D1A6A" w:rsidRDefault="006D1A6A">
      <w:pPr>
        <w:pStyle w:val="Standard"/>
      </w:pPr>
    </w:p>
    <w:tbl>
      <w:tblPr>
        <w:tblW w:w="14569" w:type="dxa"/>
        <w:tblLayout w:type="fixed"/>
        <w:tblCellMar>
          <w:left w:w="10" w:type="dxa"/>
          <w:right w:w="10" w:type="dxa"/>
        </w:tblCellMar>
        <w:tblLook w:val="0000" w:firstRow="0" w:lastRow="0" w:firstColumn="0" w:lastColumn="0" w:noHBand="0" w:noVBand="0"/>
      </w:tblPr>
      <w:tblGrid>
        <w:gridCol w:w="4388"/>
        <w:gridCol w:w="4125"/>
        <w:gridCol w:w="1856"/>
        <w:gridCol w:w="1031"/>
        <w:gridCol w:w="3169"/>
      </w:tblGrid>
      <w:tr w:rsidR="006D1A6A" w14:paraId="74EC2C02" w14:textId="77777777">
        <w:tc>
          <w:tcPr>
            <w:tcW w:w="14569" w:type="dxa"/>
            <w:gridSpan w:val="5"/>
            <w:tcBorders>
              <w:top w:val="single" w:sz="2" w:space="0" w:color="000000"/>
              <w:left w:val="single" w:sz="2" w:space="0" w:color="000000"/>
              <w:bottom w:val="single" w:sz="2" w:space="0" w:color="000000"/>
              <w:right w:val="single" w:sz="2" w:space="0" w:color="000000"/>
            </w:tcBorders>
            <w:shd w:val="clear" w:color="auto" w:fill="DDDDDD"/>
            <w:tcMar>
              <w:top w:w="55" w:type="dxa"/>
              <w:left w:w="55" w:type="dxa"/>
              <w:bottom w:w="55" w:type="dxa"/>
              <w:right w:w="55" w:type="dxa"/>
            </w:tcMar>
          </w:tcPr>
          <w:p w14:paraId="3E4EED23" w14:textId="77777777" w:rsidR="006D1A6A" w:rsidRDefault="00C23D0F">
            <w:pPr>
              <w:pStyle w:val="TableHeading"/>
            </w:pPr>
            <w:r>
              <w:t>PLANO DE TRABALHO DOCENTE</w:t>
            </w:r>
          </w:p>
        </w:tc>
      </w:tr>
      <w:tr w:rsidR="006D1A6A" w14:paraId="317BF45F" w14:textId="77777777">
        <w:tc>
          <w:tcPr>
            <w:tcW w:w="8513" w:type="dxa"/>
            <w:gridSpan w:val="2"/>
            <w:tcBorders>
              <w:left w:val="single" w:sz="2" w:space="0" w:color="000000"/>
              <w:bottom w:val="single" w:sz="2" w:space="0" w:color="000000"/>
            </w:tcBorders>
            <w:tcMar>
              <w:top w:w="55" w:type="dxa"/>
              <w:left w:w="55" w:type="dxa"/>
              <w:bottom w:w="55" w:type="dxa"/>
              <w:right w:w="55" w:type="dxa"/>
            </w:tcMar>
          </w:tcPr>
          <w:p w14:paraId="23612FD4" w14:textId="77777777" w:rsidR="006D1A6A" w:rsidRDefault="00C23D0F" w:rsidP="008875F7">
            <w:pPr>
              <w:pStyle w:val="TableContents"/>
            </w:pPr>
            <w:r>
              <w:rPr>
                <w:b/>
                <w:bCs/>
              </w:rPr>
              <w:t>Unidade:</w:t>
            </w:r>
            <w:r>
              <w:t xml:space="preserve"> </w:t>
            </w:r>
          </w:p>
        </w:tc>
        <w:tc>
          <w:tcPr>
            <w:tcW w:w="6056" w:type="dxa"/>
            <w:gridSpan w:val="3"/>
            <w:tcBorders>
              <w:left w:val="single" w:sz="2" w:space="0" w:color="000000"/>
              <w:bottom w:val="single" w:sz="2" w:space="0" w:color="000000"/>
              <w:right w:val="single" w:sz="2" w:space="0" w:color="000000"/>
            </w:tcBorders>
            <w:tcMar>
              <w:top w:w="55" w:type="dxa"/>
              <w:left w:w="55" w:type="dxa"/>
              <w:bottom w:w="55" w:type="dxa"/>
              <w:right w:w="55" w:type="dxa"/>
            </w:tcMar>
          </w:tcPr>
          <w:p w14:paraId="6274AF75" w14:textId="5E762F86" w:rsidR="006D1A6A" w:rsidRDefault="00C23D0F" w:rsidP="00C62ECF">
            <w:pPr>
              <w:pStyle w:val="TableContents"/>
            </w:pPr>
            <w:r>
              <w:rPr>
                <w:b/>
                <w:bCs/>
              </w:rPr>
              <w:t>Curso:</w:t>
            </w:r>
            <w:r>
              <w:t xml:space="preserve"> </w:t>
            </w:r>
            <w:r w:rsidR="00C62ECF">
              <w:t>Formação Infra e Redes</w:t>
            </w:r>
          </w:p>
        </w:tc>
      </w:tr>
      <w:tr w:rsidR="006D1A6A" w14:paraId="51EDB3AF" w14:textId="77777777">
        <w:tc>
          <w:tcPr>
            <w:tcW w:w="11400" w:type="dxa"/>
            <w:gridSpan w:val="4"/>
            <w:tcBorders>
              <w:left w:val="single" w:sz="2" w:space="0" w:color="000000"/>
              <w:bottom w:val="single" w:sz="2" w:space="0" w:color="000000"/>
            </w:tcBorders>
            <w:tcMar>
              <w:top w:w="55" w:type="dxa"/>
              <w:left w:w="55" w:type="dxa"/>
              <w:bottom w:w="55" w:type="dxa"/>
              <w:right w:w="55" w:type="dxa"/>
            </w:tcMar>
          </w:tcPr>
          <w:p w14:paraId="7B5AA452" w14:textId="288965BD" w:rsidR="006D1A6A" w:rsidRDefault="00C23D0F">
            <w:pPr>
              <w:pStyle w:val="TableContents"/>
            </w:pPr>
            <w:r>
              <w:rPr>
                <w:b/>
                <w:bCs/>
              </w:rPr>
              <w:t>Unidade Curricular</w:t>
            </w:r>
            <w:r w:rsidR="00BC4291">
              <w:rPr>
                <w:b/>
                <w:bCs/>
              </w:rPr>
              <w:t xml:space="preserve"> (UC3)</w:t>
            </w:r>
            <w:bookmarkStart w:id="1" w:name="_GoBack"/>
            <w:bookmarkEnd w:id="1"/>
            <w:r>
              <w:rPr>
                <w:b/>
                <w:bCs/>
              </w:rPr>
              <w:t>:</w:t>
            </w:r>
            <w:r>
              <w:t xml:space="preserve"> </w:t>
            </w:r>
            <w:r w:rsidR="00C62ECF">
              <w:t>: Implantar e administrar redes locais (Networking Essentials).</w:t>
            </w:r>
          </w:p>
        </w:tc>
        <w:tc>
          <w:tcPr>
            <w:tcW w:w="3169"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5EC663" w14:textId="77777777" w:rsidR="006D1A6A" w:rsidRDefault="00C23D0F" w:rsidP="001050C5">
            <w:pPr>
              <w:pStyle w:val="TableContents"/>
            </w:pPr>
            <w:r>
              <w:rPr>
                <w:b/>
                <w:bCs/>
              </w:rPr>
              <w:t>CH:</w:t>
            </w:r>
            <w:r>
              <w:t xml:space="preserve"> </w:t>
            </w:r>
            <w:r w:rsidR="001050C5">
              <w:t>72</w:t>
            </w:r>
            <w:r>
              <w:t>h.</w:t>
            </w:r>
          </w:p>
        </w:tc>
      </w:tr>
      <w:tr w:rsidR="006D1A6A" w14:paraId="1E05ADA0" w14:textId="77777777">
        <w:tc>
          <w:tcPr>
            <w:tcW w:w="4388" w:type="dxa"/>
            <w:tcBorders>
              <w:left w:val="single" w:sz="2" w:space="0" w:color="000000"/>
              <w:bottom w:val="single" w:sz="2" w:space="0" w:color="000000"/>
            </w:tcBorders>
            <w:tcMar>
              <w:top w:w="55" w:type="dxa"/>
              <w:left w:w="55" w:type="dxa"/>
              <w:bottom w:w="55" w:type="dxa"/>
              <w:right w:w="55" w:type="dxa"/>
            </w:tcMar>
          </w:tcPr>
          <w:p w14:paraId="271313BF" w14:textId="77777777" w:rsidR="006D1A6A" w:rsidRDefault="00C23D0F" w:rsidP="008875F7">
            <w:pPr>
              <w:pStyle w:val="TableContents"/>
            </w:pPr>
            <w:r>
              <w:rPr>
                <w:b/>
                <w:bCs/>
              </w:rPr>
              <w:t>Instrutor:</w:t>
            </w:r>
            <w:r>
              <w:t xml:space="preserve"> </w:t>
            </w:r>
          </w:p>
        </w:tc>
        <w:tc>
          <w:tcPr>
            <w:tcW w:w="5981" w:type="dxa"/>
            <w:gridSpan w:val="2"/>
            <w:tcBorders>
              <w:left w:val="single" w:sz="2" w:space="0" w:color="000000"/>
              <w:bottom w:val="single" w:sz="2" w:space="0" w:color="000000"/>
            </w:tcBorders>
            <w:tcMar>
              <w:top w:w="55" w:type="dxa"/>
              <w:left w:w="55" w:type="dxa"/>
              <w:bottom w:w="55" w:type="dxa"/>
              <w:right w:w="55" w:type="dxa"/>
            </w:tcMar>
          </w:tcPr>
          <w:p w14:paraId="21E951B1" w14:textId="77777777" w:rsidR="006D1A6A" w:rsidRDefault="00C23D0F" w:rsidP="008875F7">
            <w:pPr>
              <w:pStyle w:val="TableContents"/>
            </w:pPr>
            <w:r>
              <w:rPr>
                <w:b/>
                <w:bCs/>
              </w:rPr>
              <w:t>Coordenador Pedagógico:</w:t>
            </w:r>
            <w:r>
              <w:t xml:space="preserve"> </w:t>
            </w:r>
          </w:p>
        </w:tc>
        <w:tc>
          <w:tcPr>
            <w:tcW w:w="4200"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0EEFBBD6" w14:textId="77777777" w:rsidR="006D1A6A" w:rsidRDefault="00C23D0F">
            <w:pPr>
              <w:pStyle w:val="TableContents"/>
            </w:pPr>
            <w:r>
              <w:rPr>
                <w:b/>
                <w:bCs/>
              </w:rPr>
              <w:t>Período:</w:t>
            </w:r>
            <w:r>
              <w:t xml:space="preserve"> de XX/XX a YY/YY.</w:t>
            </w:r>
          </w:p>
        </w:tc>
      </w:tr>
      <w:tr w:rsidR="006D1A6A" w14:paraId="59A1CCC4" w14:textId="77777777">
        <w:tc>
          <w:tcPr>
            <w:tcW w:w="14569"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5AE2A565" w14:textId="02088A25" w:rsidR="006D1A6A" w:rsidRDefault="00C62ECF">
            <w:pPr>
              <w:pStyle w:val="TableContents"/>
              <w:rPr>
                <w:b/>
                <w:bCs/>
              </w:rPr>
            </w:pPr>
            <w:r>
              <w:rPr>
                <w:b/>
                <w:bCs/>
              </w:rPr>
              <w:t>Indicador</w:t>
            </w:r>
            <w:r w:rsidR="00C23D0F">
              <w:rPr>
                <w:b/>
                <w:bCs/>
              </w:rPr>
              <w:t>es da UC:</w:t>
            </w:r>
          </w:p>
          <w:p w14:paraId="43EFFE77" w14:textId="1CA87034" w:rsidR="006D1A6A" w:rsidRDefault="00C62ECF" w:rsidP="00C62ECF">
            <w:pPr>
              <w:pStyle w:val="TableContents"/>
              <w:ind w:left="720"/>
            </w:pPr>
            <w:r>
              <w:t xml:space="preserve">1. </w:t>
            </w:r>
            <w:r w:rsidR="00C23D0F">
              <w:t>Planeja redes locais conforme as condições do ambiente e necessidades do cliente.</w:t>
            </w:r>
          </w:p>
          <w:p w14:paraId="6901EED9" w14:textId="04E54EAB" w:rsidR="006D1A6A" w:rsidRDefault="00C62ECF" w:rsidP="00C62ECF">
            <w:pPr>
              <w:pStyle w:val="TableContents"/>
              <w:ind w:left="720"/>
            </w:pPr>
            <w:r>
              <w:t xml:space="preserve">2. </w:t>
            </w:r>
            <w:r w:rsidR="00C23D0F">
              <w:t>Instala redes locais de acordo com as normas e os padrões dos fabricantes.</w:t>
            </w:r>
          </w:p>
          <w:p w14:paraId="0A34EFF3" w14:textId="6C079D15" w:rsidR="006D1A6A" w:rsidRDefault="00C62ECF" w:rsidP="00C62ECF">
            <w:pPr>
              <w:pStyle w:val="TableContents"/>
              <w:ind w:left="720"/>
            </w:pPr>
            <w:r>
              <w:t xml:space="preserve">3. </w:t>
            </w:r>
            <w:r w:rsidR="00C23D0F">
              <w:t>Configura equipamentos de redes locais de computadores, de acordo com projeto ou documentação pré-definida.</w:t>
            </w:r>
          </w:p>
          <w:p w14:paraId="2BE5ED15" w14:textId="7B2219D9" w:rsidR="006D1A6A" w:rsidRDefault="00C62ECF" w:rsidP="00C62ECF">
            <w:pPr>
              <w:pStyle w:val="TableContents"/>
              <w:ind w:left="720"/>
            </w:pPr>
            <w:r>
              <w:t xml:space="preserve">4. </w:t>
            </w:r>
            <w:r w:rsidR="00C23D0F">
              <w:t>Implementa segurança da rede local, de acordo com a política da organização.</w:t>
            </w:r>
          </w:p>
          <w:p w14:paraId="2EC51420" w14:textId="66469756" w:rsidR="006D1A6A" w:rsidRDefault="00C62ECF" w:rsidP="00C62ECF">
            <w:pPr>
              <w:pStyle w:val="TableContents"/>
              <w:ind w:left="720"/>
            </w:pPr>
            <w:r>
              <w:t xml:space="preserve">5. </w:t>
            </w:r>
            <w:r w:rsidR="00C23D0F">
              <w:t>Testa e realiza correções em redes locais, utilizando ferramentas de diagnóstico.</w:t>
            </w:r>
          </w:p>
        </w:tc>
      </w:tr>
      <w:tr w:rsidR="006D1A6A" w14:paraId="26A4C544" w14:textId="77777777">
        <w:tc>
          <w:tcPr>
            <w:tcW w:w="14569" w:type="dxa"/>
            <w:gridSpan w:val="5"/>
            <w:tcBorders>
              <w:left w:val="single" w:sz="2" w:space="0" w:color="000000"/>
              <w:bottom w:val="single" w:sz="2" w:space="0" w:color="000000"/>
              <w:right w:val="single" w:sz="2" w:space="0" w:color="000000"/>
            </w:tcBorders>
            <w:shd w:val="clear" w:color="auto" w:fill="BDD6EE"/>
            <w:tcMar>
              <w:top w:w="55" w:type="dxa"/>
              <w:left w:w="55" w:type="dxa"/>
              <w:bottom w:w="55" w:type="dxa"/>
              <w:right w:w="55" w:type="dxa"/>
            </w:tcMar>
          </w:tcPr>
          <w:p w14:paraId="46C24A2F" w14:textId="0F43ACC6" w:rsidR="006D1A6A" w:rsidRPr="00F01309" w:rsidRDefault="00C23D0F">
            <w:pPr>
              <w:pStyle w:val="TableContents"/>
              <w:rPr>
                <w:b/>
                <w:bCs/>
              </w:rPr>
            </w:pPr>
            <w:r>
              <w:rPr>
                <w:b/>
                <w:bCs/>
              </w:rPr>
              <w:t>Contribuição da Unidade Curricular para o Projeto Integrador:</w:t>
            </w:r>
            <w:r w:rsidR="00843587">
              <w:rPr>
                <w:b/>
                <w:bCs/>
              </w:rPr>
              <w:t xml:space="preserve"> </w:t>
            </w:r>
            <w:r w:rsidR="00F01309" w:rsidRPr="00123868">
              <w:t xml:space="preserve">Planejar, instalar e </w:t>
            </w:r>
            <w:r w:rsidR="00123868">
              <w:t>configurar equipamentos de rede local</w:t>
            </w:r>
            <w:r w:rsidR="00127D88">
              <w:t>.</w:t>
            </w:r>
          </w:p>
        </w:tc>
      </w:tr>
      <w:tr w:rsidR="006D1A6A" w14:paraId="751B09B5" w14:textId="77777777">
        <w:tc>
          <w:tcPr>
            <w:tcW w:w="14569" w:type="dxa"/>
            <w:gridSpan w:val="5"/>
            <w:tcBorders>
              <w:left w:val="single" w:sz="2" w:space="0" w:color="000000"/>
              <w:bottom w:val="single" w:sz="2" w:space="0" w:color="000000"/>
              <w:right w:val="single" w:sz="2" w:space="0" w:color="000000"/>
            </w:tcBorders>
            <w:shd w:val="clear" w:color="auto" w:fill="BDD6EE"/>
            <w:tcMar>
              <w:top w:w="55" w:type="dxa"/>
              <w:left w:w="55" w:type="dxa"/>
              <w:bottom w:w="55" w:type="dxa"/>
              <w:right w:w="55" w:type="dxa"/>
            </w:tcMar>
          </w:tcPr>
          <w:p w14:paraId="54986301" w14:textId="43341E4A" w:rsidR="006D1A6A" w:rsidRDefault="000D5B2F">
            <w:pPr>
              <w:pStyle w:val="TableContents"/>
            </w:pPr>
            <w:r w:rsidRPr="000B7988">
              <w:rPr>
                <w:b/>
              </w:rPr>
              <w:lastRenderedPageBreak/>
              <w:t xml:space="preserve">Tema gerador: </w:t>
            </w:r>
            <w:r w:rsidRPr="000B7988">
              <w:t>Montagem, instalação e manutenção de uma rede cliente servidor</w:t>
            </w:r>
            <w:r>
              <w:t>.</w:t>
            </w:r>
          </w:p>
        </w:tc>
      </w:tr>
    </w:tbl>
    <w:p w14:paraId="2950579F" w14:textId="77777777" w:rsidR="006D1A6A" w:rsidRDefault="006D1A6A">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6D1A6A" w14:paraId="69F59B95" w14:textId="77777777">
        <w:tc>
          <w:tcPr>
            <w:tcW w:w="12469" w:type="dxa"/>
            <w:gridSpan w:val="5"/>
            <w:tcBorders>
              <w:top w:val="single" w:sz="2" w:space="0" w:color="000000"/>
              <w:left w:val="single" w:sz="2" w:space="0" w:color="000000"/>
              <w:bottom w:val="single" w:sz="2" w:space="0" w:color="000000"/>
            </w:tcBorders>
            <w:tcMar>
              <w:top w:w="55" w:type="dxa"/>
              <w:left w:w="55" w:type="dxa"/>
              <w:bottom w:w="55" w:type="dxa"/>
              <w:right w:w="55" w:type="dxa"/>
            </w:tcMar>
          </w:tcPr>
          <w:p w14:paraId="0A3E33C6" w14:textId="77777777" w:rsidR="00F91FD6" w:rsidRDefault="00C23D0F" w:rsidP="00911753">
            <w:pPr>
              <w:pStyle w:val="TableContents"/>
              <w:jc w:val="both"/>
              <w:rPr>
                <w:b/>
                <w:bCs/>
              </w:rPr>
            </w:pPr>
            <w:r>
              <w:rPr>
                <w:b/>
                <w:bCs/>
              </w:rPr>
              <w:t>Situação de Aprendizagem 1:</w:t>
            </w:r>
            <w:r w:rsidR="00F91FD6">
              <w:rPr>
                <w:b/>
                <w:bCs/>
              </w:rPr>
              <w:t xml:space="preserve"> </w:t>
            </w:r>
          </w:p>
          <w:p w14:paraId="0F54F193" w14:textId="06CA6143" w:rsidR="006D1A6A" w:rsidRDefault="008875F7" w:rsidP="00911753">
            <w:pPr>
              <w:pStyle w:val="TableContents"/>
              <w:jc w:val="both"/>
            </w:pPr>
            <w:r>
              <w:t>A empresa SENAC Rio</w:t>
            </w:r>
            <w:r w:rsidR="00C23D0F">
              <w:t xml:space="preserve"> requer que uma equipe especializada em administração de redes de computadores, analise as instalações</w:t>
            </w:r>
            <w:r>
              <w:t xml:space="preserve"> prediais que ela ocupa</w:t>
            </w:r>
            <w:r w:rsidR="00C23D0F">
              <w:t xml:space="preserve"> para projetar uma infraestrutura de redes a qual deverá estar apta para dispor de todas as tec</w:t>
            </w:r>
            <w:r>
              <w:t>nologias disponíveis no mercado.</w:t>
            </w:r>
            <w:r w:rsidR="00C23D0F">
              <w:t xml:space="preserve"> </w:t>
            </w:r>
          </w:p>
          <w:p w14:paraId="48C4422F" w14:textId="77777777" w:rsidR="006D1A6A" w:rsidRDefault="00C23D0F" w:rsidP="00911753">
            <w:pPr>
              <w:pStyle w:val="TableContents"/>
              <w:jc w:val="both"/>
            </w:pPr>
            <w:r>
              <w:t xml:space="preserve">Nesta </w:t>
            </w:r>
            <w:r>
              <w:rPr>
                <w:b/>
                <w:bCs/>
              </w:rPr>
              <w:t>1</w:t>
            </w:r>
            <w:r>
              <w:rPr>
                <w:b/>
                <w:bCs/>
                <w:vertAlign w:val="superscript"/>
              </w:rPr>
              <w:t>a</w:t>
            </w:r>
            <w:r>
              <w:rPr>
                <w:b/>
                <w:bCs/>
              </w:rPr>
              <w:t>. etapa</w:t>
            </w:r>
            <w:r>
              <w:t>, os estudantes deverão realizar uma pesquisa, listando todos os recursos necessários</w:t>
            </w:r>
            <w:r w:rsidR="001050C5">
              <w:t xml:space="preserve">, como </w:t>
            </w:r>
            <w:r>
              <w:t>equipamentos, c</w:t>
            </w:r>
            <w:r w:rsidR="001050C5">
              <w:t>abeamento, serviços, softwares</w:t>
            </w:r>
            <w:r>
              <w:t xml:space="preserve">, que deverá ser sincronizada com um diagrama, </w:t>
            </w:r>
            <w:r w:rsidR="001050C5">
              <w:t>que terá</w:t>
            </w:r>
            <w:r>
              <w:t xml:space="preserve"> função de ilustrar </w:t>
            </w:r>
            <w:r w:rsidR="001050C5">
              <w:t>os</w:t>
            </w:r>
            <w:r>
              <w:t xml:space="preserve"> recursos e as suas conexões</w:t>
            </w:r>
            <w:r w:rsidR="001050C5">
              <w:t xml:space="preserve"> necessárias</w:t>
            </w:r>
            <w:r>
              <w:t xml:space="preserve">. </w:t>
            </w: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C2BDE3E" w14:textId="77777777" w:rsidR="006D1A6A" w:rsidRDefault="00C23D0F">
            <w:pPr>
              <w:pStyle w:val="TableContents"/>
              <w:rPr>
                <w:b/>
                <w:bCs/>
              </w:rPr>
            </w:pPr>
            <w:r>
              <w:rPr>
                <w:b/>
                <w:bCs/>
              </w:rPr>
              <w:t>CH:</w:t>
            </w:r>
          </w:p>
          <w:p w14:paraId="29F9A9D8" w14:textId="77777777" w:rsidR="006D1A6A" w:rsidRDefault="00C23D0F">
            <w:pPr>
              <w:pStyle w:val="TableContents"/>
            </w:pPr>
            <w:r>
              <w:t>Carga horária da situação de aprendizagem 1: 4h / 1 aula.</w:t>
            </w:r>
          </w:p>
        </w:tc>
      </w:tr>
      <w:tr w:rsidR="006D1A6A" w14:paraId="5B20D17A" w14:textId="77777777">
        <w:tc>
          <w:tcPr>
            <w:tcW w:w="14569" w:type="dxa"/>
            <w:gridSpan w:val="6"/>
            <w:tcBorders>
              <w:left w:val="single" w:sz="2" w:space="0" w:color="000000"/>
              <w:bottom w:val="single" w:sz="2" w:space="0" w:color="000000"/>
              <w:right w:val="single" w:sz="2" w:space="0" w:color="000000"/>
            </w:tcBorders>
            <w:tcMar>
              <w:top w:w="55" w:type="dxa"/>
              <w:left w:w="55" w:type="dxa"/>
              <w:bottom w:w="55" w:type="dxa"/>
              <w:right w:w="55" w:type="dxa"/>
            </w:tcMar>
          </w:tcPr>
          <w:p w14:paraId="0E5E9459" w14:textId="350F4048" w:rsidR="006D1A6A" w:rsidRDefault="00C62ECF">
            <w:pPr>
              <w:pStyle w:val="TableContents"/>
              <w:rPr>
                <w:b/>
                <w:bCs/>
              </w:rPr>
            </w:pPr>
            <w:r>
              <w:rPr>
                <w:b/>
                <w:bCs/>
              </w:rPr>
              <w:t>Indicador</w:t>
            </w:r>
            <w:r w:rsidR="00C23D0F">
              <w:rPr>
                <w:b/>
                <w:bCs/>
              </w:rPr>
              <w:t>:</w:t>
            </w:r>
          </w:p>
          <w:p w14:paraId="5D6DDF6A" w14:textId="5EC4E192" w:rsidR="006D1A6A" w:rsidRDefault="00C23D0F" w:rsidP="00C62ECF">
            <w:pPr>
              <w:pStyle w:val="TableContents"/>
              <w:numPr>
                <w:ilvl w:val="0"/>
                <w:numId w:val="13"/>
              </w:numPr>
            </w:pPr>
            <w:r>
              <w:t>Planeja redes locais conforme as condições do ambiente e necessidades do cliente.</w:t>
            </w:r>
          </w:p>
        </w:tc>
      </w:tr>
      <w:tr w:rsidR="006D1A6A" w14:paraId="66B8ECA7"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15112BB6" w14:textId="77777777" w:rsidR="006D1A6A" w:rsidRDefault="00C23D0F">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4EC6984B" w14:textId="77777777" w:rsidR="006D1A6A" w:rsidRDefault="00C23D0F">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3CD5169" w14:textId="77777777" w:rsidR="006D1A6A" w:rsidRDefault="00C23D0F">
            <w:pPr>
              <w:pStyle w:val="TableContents"/>
              <w:jc w:val="center"/>
              <w:rPr>
                <w:b/>
                <w:bCs/>
              </w:rPr>
            </w:pPr>
            <w:r>
              <w:rPr>
                <w:b/>
                <w:bCs/>
              </w:rPr>
              <w:t>Avaliação</w:t>
            </w:r>
          </w:p>
        </w:tc>
      </w:tr>
      <w:tr w:rsidR="00F423F2" w14:paraId="3B1B2C44" w14:textId="77777777">
        <w:tc>
          <w:tcPr>
            <w:tcW w:w="2913" w:type="dxa"/>
            <w:tcBorders>
              <w:left w:val="single" w:sz="2" w:space="0" w:color="000000"/>
              <w:bottom w:val="single" w:sz="2" w:space="0" w:color="000000"/>
            </w:tcBorders>
            <w:tcMar>
              <w:top w:w="55" w:type="dxa"/>
              <w:left w:w="55" w:type="dxa"/>
              <w:bottom w:w="55" w:type="dxa"/>
              <w:right w:w="55" w:type="dxa"/>
            </w:tcMar>
          </w:tcPr>
          <w:p w14:paraId="5F5BB5C2" w14:textId="77777777" w:rsidR="00F423F2" w:rsidRDefault="00F423F2" w:rsidP="00F423F2">
            <w:pPr>
              <w:pStyle w:val="TableContents"/>
              <w:jc w:val="center"/>
              <w:rPr>
                <w:b/>
                <w:bCs/>
              </w:rPr>
            </w:pPr>
            <w:r>
              <w:rPr>
                <w:b/>
                <w:bCs/>
              </w:rPr>
              <w:t>Conhecimentos</w:t>
            </w:r>
          </w:p>
          <w:p w14:paraId="5C58AD50" w14:textId="77777777" w:rsidR="00F423F2" w:rsidRDefault="00F423F2" w:rsidP="00F423F2">
            <w:pPr>
              <w:pStyle w:val="TableContents"/>
            </w:pPr>
            <w:r>
              <w:t>- Redes: fundamentos, tipos e topologias.</w:t>
            </w:r>
          </w:p>
          <w:p w14:paraId="50FDCE19" w14:textId="77777777" w:rsidR="00F423F2" w:rsidRDefault="00F423F2" w:rsidP="00F423F2">
            <w:pPr>
              <w:pStyle w:val="TableContents"/>
            </w:pPr>
            <w:r>
              <w:t>- Modelo OSI e TCP: camadas, aplicação e comparação entre os modelos.</w:t>
            </w:r>
          </w:p>
          <w:p w14:paraId="33D86E79" w14:textId="77777777" w:rsidR="00F423F2" w:rsidRDefault="00F423F2" w:rsidP="00F423F2">
            <w:pPr>
              <w:pStyle w:val="TableContents"/>
            </w:pPr>
            <w:r>
              <w:t>- Cabeamento estruturado: padrões, tipos de cabo, procedimentos de instalação e normas técnicas.</w:t>
            </w:r>
          </w:p>
          <w:p w14:paraId="1112E62F" w14:textId="77777777" w:rsidR="00F423F2" w:rsidRDefault="00F423F2" w:rsidP="00F423F2">
            <w:pPr>
              <w:pStyle w:val="TableContents"/>
            </w:pPr>
            <w:r>
              <w:t>- Equipamentos de rede: ativos e passivos, principais características e instalação.</w:t>
            </w:r>
          </w:p>
          <w:p w14:paraId="1D1564D4" w14:textId="77777777" w:rsidR="00F423F2" w:rsidRDefault="00F423F2" w:rsidP="00F423F2">
            <w:pPr>
              <w:pStyle w:val="Standard"/>
            </w:pPr>
            <w:r>
              <w:t xml:space="preserve">- Virtualização: tipos, </w:t>
            </w:r>
            <w:r>
              <w:lastRenderedPageBreak/>
              <w:t>aplicações e vantagens.</w:t>
            </w:r>
          </w:p>
          <w:p w14:paraId="58C9E4FE" w14:textId="77777777" w:rsidR="00F423F2" w:rsidRDefault="00F423F2" w:rsidP="00F423F2">
            <w:pPr>
              <w:pStyle w:val="Standard"/>
            </w:pPr>
            <w:r>
              <w:t>- Computação na nuvem: conceitos e aplicação.</w:t>
            </w:r>
          </w:p>
        </w:tc>
        <w:tc>
          <w:tcPr>
            <w:tcW w:w="2913" w:type="dxa"/>
            <w:tcBorders>
              <w:left w:val="single" w:sz="2" w:space="0" w:color="000000"/>
              <w:bottom w:val="single" w:sz="2" w:space="0" w:color="000000"/>
            </w:tcBorders>
            <w:tcMar>
              <w:top w:w="55" w:type="dxa"/>
              <w:left w:w="55" w:type="dxa"/>
              <w:bottom w:w="55" w:type="dxa"/>
              <w:right w:w="55" w:type="dxa"/>
            </w:tcMar>
          </w:tcPr>
          <w:p w14:paraId="5462C528" w14:textId="77777777" w:rsidR="00F423F2" w:rsidRDefault="00F423F2" w:rsidP="00F423F2">
            <w:pPr>
              <w:pStyle w:val="TableContents"/>
              <w:jc w:val="center"/>
              <w:rPr>
                <w:b/>
                <w:bCs/>
              </w:rPr>
            </w:pPr>
            <w:r>
              <w:rPr>
                <w:b/>
                <w:bCs/>
              </w:rPr>
              <w:lastRenderedPageBreak/>
              <w:t>Habilidades</w:t>
            </w:r>
          </w:p>
          <w:p w14:paraId="6C32640C" w14:textId="77777777" w:rsidR="00F423F2" w:rsidRDefault="00F423F2" w:rsidP="00F423F2">
            <w:pPr>
              <w:pStyle w:val="Standard"/>
            </w:pPr>
            <w:r>
              <w:t>- Elaborar projeto de redes locais.</w:t>
            </w:r>
          </w:p>
          <w:p w14:paraId="64351C5D" w14:textId="77777777" w:rsidR="00F423F2" w:rsidRDefault="00F423F2" w:rsidP="00F423F2">
            <w:pPr>
              <w:pStyle w:val="Standard"/>
            </w:pPr>
            <w:r>
              <w:t>- Instalar e configura redes locais.</w:t>
            </w:r>
          </w:p>
          <w:p w14:paraId="648E0D4D" w14:textId="77777777" w:rsidR="00F423F2" w:rsidRDefault="00F423F2" w:rsidP="00F423F2">
            <w:pPr>
              <w:pStyle w:val="Standard"/>
            </w:pPr>
            <w:r>
              <w:t>- Elaborar documentos técnicos.</w:t>
            </w:r>
          </w:p>
          <w:p w14:paraId="38A123EE" w14:textId="77777777" w:rsidR="00F423F2" w:rsidRDefault="00F423F2" w:rsidP="00F423F2">
            <w:pPr>
              <w:pStyle w:val="Standard"/>
            </w:pPr>
            <w:r>
              <w:t>- Organizar materiais, ferramentas, instrumentos, documentos e local de trabalho.</w:t>
            </w:r>
          </w:p>
          <w:p w14:paraId="18EC3CF3" w14:textId="77777777" w:rsidR="00F423F2" w:rsidRDefault="00F423F2" w:rsidP="00F423F2">
            <w:pPr>
              <w:pStyle w:val="Standard"/>
            </w:pPr>
            <w:r>
              <w:t>- Administrar as etapas do processo de instalação e os recursos disponíveis.</w:t>
            </w:r>
          </w:p>
          <w:p w14:paraId="39EB07CD" w14:textId="77777777" w:rsidR="00F423F2" w:rsidRDefault="00F423F2" w:rsidP="00F423F2">
            <w:pPr>
              <w:pStyle w:val="Standard"/>
            </w:pPr>
            <w:r>
              <w:t xml:space="preserve">- Utilizar termos técnicos em </w:t>
            </w:r>
            <w:r>
              <w:lastRenderedPageBreak/>
              <w:t>inglês nas rotinas de trabalho.</w:t>
            </w:r>
          </w:p>
        </w:tc>
        <w:tc>
          <w:tcPr>
            <w:tcW w:w="2913" w:type="dxa"/>
            <w:tcBorders>
              <w:left w:val="single" w:sz="2" w:space="0" w:color="000000"/>
              <w:bottom w:val="single" w:sz="2" w:space="0" w:color="000000"/>
            </w:tcBorders>
            <w:tcMar>
              <w:top w:w="55" w:type="dxa"/>
              <w:left w:w="55" w:type="dxa"/>
              <w:bottom w:w="55" w:type="dxa"/>
              <w:right w:w="55" w:type="dxa"/>
            </w:tcMar>
          </w:tcPr>
          <w:p w14:paraId="08970EEE" w14:textId="77777777" w:rsidR="00F423F2" w:rsidRDefault="00F423F2" w:rsidP="00F423F2">
            <w:pPr>
              <w:pStyle w:val="TableContents"/>
              <w:jc w:val="center"/>
              <w:rPr>
                <w:b/>
                <w:bCs/>
              </w:rPr>
            </w:pPr>
            <w:r>
              <w:rPr>
                <w:b/>
                <w:bCs/>
              </w:rPr>
              <w:lastRenderedPageBreak/>
              <w:t>Atitudes/Valores</w:t>
            </w:r>
          </w:p>
          <w:p w14:paraId="26247091" w14:textId="77777777" w:rsidR="00F423F2" w:rsidRDefault="00F423F2" w:rsidP="00F423F2">
            <w:pPr>
              <w:pStyle w:val="TableContents"/>
            </w:pPr>
            <w:r>
              <w:t>- Zelo pela organização do ambiente de trabalho.</w:t>
            </w:r>
          </w:p>
          <w:p w14:paraId="5EFF35AD" w14:textId="77777777" w:rsidR="00F423F2" w:rsidRDefault="00F423F2" w:rsidP="00F423F2">
            <w:pPr>
              <w:pStyle w:val="TableContents"/>
            </w:pPr>
            <w:r>
              <w:t>- Colaboração no desenvolvimento do trabalho em equipe.</w:t>
            </w:r>
          </w:p>
          <w:p w14:paraId="7FBB273A" w14:textId="77777777" w:rsidR="00F423F2" w:rsidRDefault="00F423F2" w:rsidP="00F423F2">
            <w:pPr>
              <w:pStyle w:val="TableContents"/>
            </w:pPr>
            <w:r>
              <w:t>- Sigilo no tratamento de dados e informações.</w:t>
            </w:r>
          </w:p>
          <w:p w14:paraId="49DCE62A" w14:textId="77777777" w:rsidR="00F423F2" w:rsidRDefault="00F423F2" w:rsidP="00F423F2">
            <w:pPr>
              <w:pStyle w:val="TableContents"/>
            </w:pPr>
            <w:r>
              <w:t>- Senso crítico no desenvolvimento de soluções.</w:t>
            </w:r>
          </w:p>
        </w:tc>
        <w:tc>
          <w:tcPr>
            <w:tcW w:w="2913" w:type="dxa"/>
            <w:tcBorders>
              <w:left w:val="single" w:sz="2" w:space="0" w:color="000000"/>
              <w:bottom w:val="single" w:sz="2" w:space="0" w:color="000000"/>
            </w:tcBorders>
            <w:tcMar>
              <w:top w:w="55" w:type="dxa"/>
              <w:left w:w="55" w:type="dxa"/>
              <w:bottom w:w="55" w:type="dxa"/>
              <w:right w:w="55" w:type="dxa"/>
            </w:tcMar>
          </w:tcPr>
          <w:p w14:paraId="6E15D885" w14:textId="77777777" w:rsidR="00F423F2" w:rsidRDefault="00F423F2" w:rsidP="00F423F2">
            <w:pPr>
              <w:pStyle w:val="TableContents"/>
              <w:rPr>
                <w:color w:val="000000" w:themeColor="text1"/>
              </w:rPr>
            </w:pPr>
            <w:r>
              <w:rPr>
                <w:color w:val="000000" w:themeColor="text1"/>
              </w:rPr>
              <w:t xml:space="preserve">- Material oficial da academia CISCO (Networking Essentials) disponível em </w:t>
            </w:r>
            <w:hyperlink r:id="rId11" w:history="1">
              <w:r w:rsidRPr="00911753">
                <w:rPr>
                  <w:rStyle w:val="Hyperlink"/>
                  <w:color w:val="000000" w:themeColor="text1"/>
                  <w:u w:val="none"/>
                </w:rPr>
                <w:t>https://www.netacad.com/pt-br</w:t>
              </w:r>
            </w:hyperlink>
            <w:r w:rsidRPr="00911753">
              <w:rPr>
                <w:color w:val="000000" w:themeColor="text1"/>
              </w:rPr>
              <w:t>.</w:t>
            </w:r>
          </w:p>
          <w:p w14:paraId="572060D3" w14:textId="77777777" w:rsidR="00F423F2" w:rsidRDefault="00F423F2" w:rsidP="00F423F2">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102F57E5" w14:textId="77777777" w:rsidR="00F423F2" w:rsidRDefault="00F423F2" w:rsidP="00F423F2">
            <w:pPr>
              <w:pStyle w:val="TableContents"/>
              <w:rPr>
                <w:color w:val="000000" w:themeColor="text1"/>
              </w:rPr>
            </w:pPr>
            <w:r>
              <w:rPr>
                <w:color w:val="000000" w:themeColor="text1"/>
              </w:rPr>
              <w:t>- Internet;</w:t>
            </w:r>
          </w:p>
          <w:p w14:paraId="034BAC7C" w14:textId="77777777" w:rsidR="00F423F2" w:rsidRDefault="00F423F2" w:rsidP="00F423F2">
            <w:pPr>
              <w:pStyle w:val="TableContents"/>
              <w:rPr>
                <w:color w:val="000000" w:themeColor="text1"/>
              </w:rPr>
            </w:pPr>
            <w:r>
              <w:rPr>
                <w:color w:val="000000" w:themeColor="text1"/>
              </w:rPr>
              <w:t>- Laboratório.</w:t>
            </w:r>
          </w:p>
          <w:p w14:paraId="7568A745" w14:textId="1D01FA12" w:rsidR="00F423F2" w:rsidRDefault="00F423F2" w:rsidP="00F423F2">
            <w:pPr>
              <w:pStyle w:val="TableContents"/>
            </w:pPr>
          </w:p>
        </w:tc>
        <w:tc>
          <w:tcPr>
            <w:tcW w:w="2917"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4AE5FD9F" w14:textId="77777777" w:rsidR="00F423F2" w:rsidRDefault="00F423F2" w:rsidP="00F423F2">
            <w:pPr>
              <w:pStyle w:val="TableContents"/>
            </w:pPr>
            <w:r>
              <w:t>- Estudo de caso e aplicação de problematização.</w:t>
            </w:r>
          </w:p>
          <w:p w14:paraId="743FAAD4" w14:textId="77777777" w:rsidR="00F423F2" w:rsidRDefault="00F423F2" w:rsidP="00F423F2">
            <w:pPr>
              <w:pStyle w:val="TableContents"/>
            </w:pPr>
            <w:r>
              <w:t>- O estudante desenvolve um miniprojeto de aquisição de equipamento definindo suas características e aplicabilidades, com o objetivo de atender uma demanda.</w:t>
            </w:r>
          </w:p>
          <w:p w14:paraId="498980B3" w14:textId="77777777" w:rsidR="00F423F2" w:rsidRDefault="00F423F2" w:rsidP="00F423F2">
            <w:pPr>
              <w:pStyle w:val="TableContents"/>
            </w:pPr>
            <w:r>
              <w:t>- Utiliza equipamentos para acesso a plataforma cisco, e softwares de interação digital para o desenvolvimento desta ação.</w:t>
            </w:r>
          </w:p>
        </w:tc>
      </w:tr>
    </w:tbl>
    <w:p w14:paraId="1C7E135B" w14:textId="77777777" w:rsidR="00C23D0F" w:rsidRDefault="00C23D0F">
      <w:pPr>
        <w:rPr>
          <w:vanish/>
        </w:rPr>
      </w:pPr>
    </w:p>
    <w:tbl>
      <w:tblPr>
        <w:tblW w:w="14569" w:type="dxa"/>
        <w:tblLayout w:type="fixed"/>
        <w:tblCellMar>
          <w:left w:w="10" w:type="dxa"/>
          <w:right w:w="10" w:type="dxa"/>
        </w:tblCellMar>
        <w:tblLook w:val="0000" w:firstRow="0" w:lastRow="0" w:firstColumn="0" w:lastColumn="0" w:noHBand="0" w:noVBand="0"/>
      </w:tblPr>
      <w:tblGrid>
        <w:gridCol w:w="11681"/>
        <w:gridCol w:w="2888"/>
      </w:tblGrid>
      <w:tr w:rsidR="006D1A6A" w14:paraId="015A0A51" w14:textId="77777777">
        <w:tc>
          <w:tcPr>
            <w:tcW w:w="14569" w:type="dxa"/>
            <w:gridSpan w:val="2"/>
            <w:tcBorders>
              <w:top w:val="single" w:sz="2" w:space="0" w:color="000000"/>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2BB95E0E" w14:textId="77777777" w:rsidR="006D1A6A" w:rsidRDefault="00C23D0F">
            <w:pPr>
              <w:pStyle w:val="TableContents"/>
              <w:jc w:val="center"/>
              <w:rPr>
                <w:b/>
                <w:bCs/>
              </w:rPr>
            </w:pPr>
            <w:r>
              <w:rPr>
                <w:b/>
                <w:bCs/>
              </w:rPr>
              <w:t>Planejamento das Aulas</w:t>
            </w:r>
          </w:p>
        </w:tc>
      </w:tr>
      <w:tr w:rsidR="006D1A6A" w14:paraId="649ED43A"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764A86FC" w14:textId="77777777" w:rsidR="006D1A6A" w:rsidRDefault="00C23D0F">
            <w:pPr>
              <w:pStyle w:val="TableContents"/>
              <w:jc w:val="center"/>
              <w:rPr>
                <w:b/>
                <w:bCs/>
              </w:rPr>
            </w:pPr>
            <w:r>
              <w:rPr>
                <w:b/>
                <w:bCs/>
              </w:rPr>
              <w:t>Detalhamento da Situação de Aprendizagem 1</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4296F48" w14:textId="77777777" w:rsidR="006D1A6A" w:rsidRDefault="00C23D0F">
            <w:pPr>
              <w:pStyle w:val="TableContents"/>
              <w:jc w:val="center"/>
              <w:rPr>
                <w:b/>
                <w:bCs/>
              </w:rPr>
            </w:pPr>
            <w:r>
              <w:rPr>
                <w:b/>
                <w:bCs/>
              </w:rPr>
              <w:t>Data</w:t>
            </w:r>
          </w:p>
        </w:tc>
      </w:tr>
      <w:tr w:rsidR="006D1A6A" w14:paraId="3D697E41"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C40A251" w14:textId="77777777" w:rsidR="006D1A6A" w:rsidRDefault="00C23D0F" w:rsidP="00911753">
            <w:pPr>
              <w:pStyle w:val="TableContents"/>
              <w:jc w:val="both"/>
              <w:rPr>
                <w:b/>
                <w:bCs/>
              </w:rPr>
            </w:pPr>
            <w:r>
              <w:rPr>
                <w:b/>
                <w:bCs/>
              </w:rPr>
              <w:t>Aula 1:</w:t>
            </w:r>
          </w:p>
          <w:p w14:paraId="169FD0D3" w14:textId="77777777" w:rsidR="006D1A6A" w:rsidRDefault="00C23D0F" w:rsidP="00911753">
            <w:pPr>
              <w:pStyle w:val="TableContents"/>
              <w:numPr>
                <w:ilvl w:val="0"/>
                <w:numId w:val="5"/>
              </w:numPr>
              <w:jc w:val="both"/>
            </w:pPr>
            <w:r>
              <w:rPr>
                <w:b/>
                <w:bCs/>
              </w:rPr>
              <w:t>Apresentação:</w:t>
            </w:r>
            <w:r>
              <w:t xml:space="preserve"> do docente e dos estudantes, breve explicação dos objetivos do curso e foco da unidade curricular a ser ministrada, ressaltando os indicadores que serão desenvolvidos</w:t>
            </w:r>
            <w:r w:rsidR="008875F7">
              <w:t>;</w:t>
            </w:r>
          </w:p>
          <w:p w14:paraId="0C1AE880" w14:textId="77777777" w:rsidR="006D1A6A" w:rsidRDefault="00C23D0F" w:rsidP="00911753">
            <w:pPr>
              <w:pStyle w:val="TableContents"/>
              <w:numPr>
                <w:ilvl w:val="1"/>
                <w:numId w:val="5"/>
              </w:numPr>
              <w:jc w:val="both"/>
            </w:pPr>
            <w:r>
              <w:t>Apresentação do instrutor, suas especialidades e um resumo de suas competências;</w:t>
            </w:r>
          </w:p>
          <w:p w14:paraId="7F5632AA" w14:textId="77777777" w:rsidR="006D1A6A" w:rsidRDefault="00C23D0F" w:rsidP="00911753">
            <w:pPr>
              <w:pStyle w:val="TableContents"/>
              <w:numPr>
                <w:ilvl w:val="1"/>
                <w:numId w:val="5"/>
              </w:numPr>
              <w:jc w:val="both"/>
            </w:pPr>
            <w:r>
              <w:t>Apresentação do grupo, do curso, da unidade curricular e dos indicadores a serem trabalhados, além da justificativa da unidade curricular para o profissional no mercado de trabalho;</w:t>
            </w:r>
          </w:p>
          <w:p w14:paraId="28E29E7E" w14:textId="77777777" w:rsidR="006D1A6A" w:rsidRDefault="00C23D0F" w:rsidP="00911753">
            <w:pPr>
              <w:pStyle w:val="TableContents"/>
              <w:numPr>
                <w:ilvl w:val="1"/>
                <w:numId w:val="5"/>
              </w:numPr>
              <w:jc w:val="both"/>
            </w:pPr>
            <w:r>
              <w:t>Apresentação da metodologia, dos instrumentos e dos critérios de avaliação, bem como a atenção para as atitudes, as posturas, o linguajar e os procedimentos a serem observados no ambiente;</w:t>
            </w:r>
          </w:p>
          <w:p w14:paraId="18E70FA2" w14:textId="77777777" w:rsidR="006D1A6A" w:rsidRDefault="00C23D0F" w:rsidP="00911753">
            <w:pPr>
              <w:pStyle w:val="TableContents"/>
              <w:numPr>
                <w:ilvl w:val="1"/>
                <w:numId w:val="5"/>
              </w:numPr>
              <w:jc w:val="both"/>
            </w:pPr>
            <w:r>
              <w:t>Apresentação do material didático e sites de referência das tecnologias a serem utilizados.</w:t>
            </w:r>
          </w:p>
          <w:p w14:paraId="734F74BE" w14:textId="411A43C8" w:rsidR="008875F7" w:rsidRDefault="00911753" w:rsidP="00911753">
            <w:pPr>
              <w:pStyle w:val="TableContents"/>
              <w:numPr>
                <w:ilvl w:val="0"/>
                <w:numId w:val="5"/>
              </w:numPr>
              <w:jc w:val="both"/>
            </w:pPr>
            <w:r>
              <w:rPr>
                <w:b/>
                <w:bCs/>
              </w:rPr>
              <w:t>Ação</w:t>
            </w:r>
            <w:r w:rsidR="00C23D0F" w:rsidRPr="008875F7">
              <w:rPr>
                <w:b/>
                <w:bCs/>
              </w:rPr>
              <w:t>:</w:t>
            </w:r>
            <w:r w:rsidR="00C23D0F">
              <w:t xml:space="preserve"> através da apresentação do estudo de caso, solicitar aos estudantes a realizarem uma pesquisa, para listar todos os recursos necessários para a montagem de uma rede de computador.</w:t>
            </w:r>
          </w:p>
          <w:p w14:paraId="4A3E9462" w14:textId="77777777" w:rsidR="008875F7" w:rsidRDefault="00C23D0F" w:rsidP="00911753">
            <w:pPr>
              <w:pStyle w:val="TableContents"/>
              <w:ind w:left="720"/>
              <w:jc w:val="both"/>
            </w:pPr>
            <w:r>
              <w:t xml:space="preserve"> Solicitar que desenhem um diagrama, demonstrando como estes recursos estarão interconectados</w:t>
            </w:r>
          </w:p>
          <w:p w14:paraId="5DCF5B13" w14:textId="77777777" w:rsidR="006D1A6A" w:rsidRDefault="00C23D0F" w:rsidP="00911753">
            <w:pPr>
              <w:pStyle w:val="TableContents"/>
              <w:ind w:left="720"/>
              <w:jc w:val="both"/>
            </w:pPr>
            <w:r w:rsidRPr="008875F7">
              <w:rPr>
                <w:b/>
                <w:bCs/>
              </w:rPr>
              <w:t>Reflexão:</w:t>
            </w:r>
            <w:r>
              <w:t xml:space="preserve"> o instrutor deverá realizar a apresentação (slides) do 1</w:t>
            </w:r>
            <w:r w:rsidRPr="008875F7">
              <w:rPr>
                <w:vertAlign w:val="superscript"/>
              </w:rPr>
              <w:t>o</w:t>
            </w:r>
            <w:r>
              <w:t xml:space="preserve">. capítulo, </w:t>
            </w:r>
            <w:r w:rsidR="008875F7">
              <w:t>“</w:t>
            </w:r>
            <w:r w:rsidRPr="008875F7">
              <w:rPr>
                <w:i/>
                <w:iCs/>
              </w:rPr>
              <w:t>Já pensou em como funciona? ”</w:t>
            </w:r>
            <w:r>
              <w:t xml:space="preserve">, explicando o conteúdo dos slides conforme a evolução da apresentação. Ao final da apresentação, o instrutor deverá solicitar aos estudantes </w:t>
            </w:r>
            <w:r w:rsidR="008875F7">
              <w:t xml:space="preserve">que realizem </w:t>
            </w:r>
            <w:r>
              <w:t xml:space="preserve">uma reflexão em relação a apresentação feita, </w:t>
            </w:r>
            <w:r w:rsidR="008875F7">
              <w:t>e que ajustem seus trabalhos com essas novas informações obtidas na pesquisa.</w:t>
            </w:r>
          </w:p>
          <w:p w14:paraId="76E5E22F" w14:textId="77777777" w:rsidR="008875F7" w:rsidRDefault="008875F7" w:rsidP="00911753">
            <w:pPr>
              <w:pStyle w:val="TableContents"/>
              <w:numPr>
                <w:ilvl w:val="0"/>
                <w:numId w:val="5"/>
              </w:numPr>
              <w:jc w:val="both"/>
            </w:pPr>
            <w:r w:rsidRPr="008875F7">
              <w:rPr>
                <w:b/>
                <w:bCs/>
              </w:rPr>
              <w:t>Ação</w:t>
            </w:r>
            <w:r w:rsidR="00C23D0F" w:rsidRPr="008875F7">
              <w:rPr>
                <w:b/>
                <w:bCs/>
              </w:rPr>
              <w:t>:</w:t>
            </w:r>
            <w:r w:rsidR="00C23D0F">
              <w:t xml:space="preserve"> baseando-se na descrição da lista e no desenho do diagrama, o instrutor deverá realizar a demonstração de como utilizar o software de simulação </w:t>
            </w:r>
            <w:proofErr w:type="spellStart"/>
            <w:r w:rsidR="00C23D0F">
              <w:t>Packet</w:t>
            </w:r>
            <w:proofErr w:type="spellEnd"/>
            <w:r w:rsidR="00C23D0F">
              <w:t xml:space="preserve"> </w:t>
            </w:r>
            <w:proofErr w:type="spellStart"/>
            <w:r w:rsidR="00C23D0F">
              <w:t>Tracer</w:t>
            </w:r>
            <w:proofErr w:type="spellEnd"/>
            <w:r w:rsidR="00C23D0F">
              <w:t xml:space="preserve">, para a criação e documentação da infraestrutura de redes que eles projetaram. Mostre como utilizar os recursos da ferramenta, dando explicações técnicas de cada funcionalidade. </w:t>
            </w:r>
          </w:p>
          <w:p w14:paraId="6C230FB2" w14:textId="77777777" w:rsidR="008875F7" w:rsidRDefault="008875F7" w:rsidP="00911753">
            <w:pPr>
              <w:pStyle w:val="TableContents"/>
              <w:ind w:left="720"/>
              <w:jc w:val="both"/>
            </w:pPr>
          </w:p>
          <w:p w14:paraId="181E0BCA" w14:textId="77777777" w:rsidR="006D1A6A" w:rsidRDefault="00C23D0F" w:rsidP="00911753">
            <w:pPr>
              <w:pStyle w:val="TableContents"/>
              <w:ind w:left="720"/>
              <w:jc w:val="both"/>
            </w:pPr>
            <w:r>
              <w:t xml:space="preserve">Para este encontro, as seguintes atividades concedidas pela plataforma poderão ser usadas: </w:t>
            </w:r>
            <w:r w:rsidRPr="008875F7">
              <w:rPr>
                <w:i/>
                <w:iCs/>
              </w:rPr>
              <w:t xml:space="preserve">“1.1.1.2 </w:t>
            </w:r>
            <w:proofErr w:type="spellStart"/>
            <w:r w:rsidRPr="008875F7">
              <w:rPr>
                <w:i/>
                <w:iCs/>
              </w:rPr>
              <w:t>Lab</w:t>
            </w:r>
            <w:proofErr w:type="spellEnd"/>
            <w:r w:rsidRPr="008875F7">
              <w:rPr>
                <w:i/>
                <w:iCs/>
              </w:rPr>
              <w:t xml:space="preserve"> - </w:t>
            </w:r>
            <w:proofErr w:type="spellStart"/>
            <w:r w:rsidRPr="008875F7">
              <w:rPr>
                <w:i/>
                <w:iCs/>
              </w:rPr>
              <w:t>My</w:t>
            </w:r>
            <w:proofErr w:type="spellEnd"/>
            <w:r w:rsidRPr="008875F7">
              <w:rPr>
                <w:i/>
                <w:iCs/>
              </w:rPr>
              <w:t xml:space="preserve"> Online Day”</w:t>
            </w:r>
            <w:r>
              <w:t xml:space="preserve">, </w:t>
            </w:r>
            <w:r w:rsidRPr="008875F7">
              <w:rPr>
                <w:i/>
                <w:iCs/>
              </w:rPr>
              <w:t xml:space="preserve">“1.2.2.1 </w:t>
            </w:r>
            <w:proofErr w:type="spellStart"/>
            <w:r w:rsidRPr="008875F7">
              <w:rPr>
                <w:i/>
                <w:iCs/>
              </w:rPr>
              <w:t>Lab</w:t>
            </w:r>
            <w:proofErr w:type="spellEnd"/>
            <w:r w:rsidRPr="008875F7">
              <w:rPr>
                <w:i/>
                <w:iCs/>
              </w:rPr>
              <w:t xml:space="preserve"> - </w:t>
            </w:r>
            <w:proofErr w:type="spellStart"/>
            <w:r w:rsidRPr="008875F7">
              <w:rPr>
                <w:i/>
                <w:iCs/>
              </w:rPr>
              <w:t>My</w:t>
            </w:r>
            <w:proofErr w:type="spellEnd"/>
            <w:r w:rsidRPr="008875F7">
              <w:rPr>
                <w:i/>
                <w:iCs/>
              </w:rPr>
              <w:t xml:space="preserve"> Local Network”</w:t>
            </w:r>
            <w:r>
              <w:t xml:space="preserve">, </w:t>
            </w:r>
            <w:r w:rsidRPr="008875F7">
              <w:rPr>
                <w:i/>
                <w:iCs/>
              </w:rPr>
              <w:t xml:space="preserve">“1.3.1.2 </w:t>
            </w:r>
            <w:proofErr w:type="spellStart"/>
            <w:r w:rsidRPr="008875F7">
              <w:rPr>
                <w:i/>
                <w:iCs/>
              </w:rPr>
              <w:t>Lab</w:t>
            </w:r>
            <w:proofErr w:type="spellEnd"/>
            <w:r w:rsidRPr="008875F7">
              <w:rPr>
                <w:i/>
                <w:iCs/>
              </w:rPr>
              <w:t xml:space="preserve"> - </w:t>
            </w:r>
            <w:proofErr w:type="spellStart"/>
            <w:r w:rsidRPr="008875F7">
              <w:rPr>
                <w:i/>
                <w:iCs/>
              </w:rPr>
              <w:t>Building</w:t>
            </w:r>
            <w:proofErr w:type="spellEnd"/>
            <w:r w:rsidRPr="008875F7">
              <w:rPr>
                <w:i/>
                <w:iCs/>
              </w:rPr>
              <w:t xml:space="preserve"> a </w:t>
            </w:r>
            <w:proofErr w:type="spellStart"/>
            <w:r w:rsidRPr="008875F7">
              <w:rPr>
                <w:i/>
                <w:iCs/>
              </w:rPr>
              <w:t>Simple</w:t>
            </w:r>
            <w:proofErr w:type="spellEnd"/>
            <w:r w:rsidRPr="008875F7">
              <w:rPr>
                <w:i/>
                <w:iCs/>
              </w:rPr>
              <w:t xml:space="preserve"> Network”</w:t>
            </w:r>
            <w:r>
              <w:t xml:space="preserve"> e </w:t>
            </w:r>
            <w:r w:rsidRPr="008875F7">
              <w:rPr>
                <w:i/>
                <w:iCs/>
              </w:rPr>
              <w:t xml:space="preserve">“1.3.2.4 </w:t>
            </w:r>
            <w:proofErr w:type="spellStart"/>
            <w:r w:rsidRPr="008875F7">
              <w:rPr>
                <w:i/>
                <w:iCs/>
              </w:rPr>
              <w:t>Lab</w:t>
            </w:r>
            <w:proofErr w:type="spellEnd"/>
            <w:r w:rsidRPr="008875F7">
              <w:rPr>
                <w:i/>
                <w:iCs/>
              </w:rPr>
              <w:t xml:space="preserve"> - </w:t>
            </w:r>
            <w:proofErr w:type="spellStart"/>
            <w:r w:rsidRPr="008875F7">
              <w:rPr>
                <w:i/>
                <w:iCs/>
              </w:rPr>
              <w:t>Tracing</w:t>
            </w:r>
            <w:proofErr w:type="spellEnd"/>
            <w:r w:rsidRPr="008875F7">
              <w:rPr>
                <w:i/>
                <w:iCs/>
              </w:rPr>
              <w:t xml:space="preserve"> Internet </w:t>
            </w:r>
            <w:proofErr w:type="spellStart"/>
            <w:r w:rsidRPr="008875F7">
              <w:rPr>
                <w:i/>
                <w:iCs/>
              </w:rPr>
              <w:t>Connectivity</w:t>
            </w:r>
            <w:proofErr w:type="spellEnd"/>
            <w:r w:rsidRPr="008875F7">
              <w:rPr>
                <w:i/>
                <w:iCs/>
              </w:rPr>
              <w:t>”</w:t>
            </w:r>
            <w:r>
              <w:t>.</w:t>
            </w:r>
          </w:p>
          <w:p w14:paraId="53B6FC0E" w14:textId="77777777" w:rsidR="00B73F3E" w:rsidRDefault="00B73F3E" w:rsidP="00911753">
            <w:pPr>
              <w:pStyle w:val="TableContents"/>
              <w:ind w:left="720"/>
              <w:jc w:val="both"/>
            </w:pPr>
          </w:p>
          <w:p w14:paraId="2DF07D5A" w14:textId="77777777" w:rsidR="006D1A6A" w:rsidRDefault="00C23D0F" w:rsidP="00911753">
            <w:pPr>
              <w:pStyle w:val="TableContents"/>
              <w:jc w:val="both"/>
            </w:pPr>
            <w:r>
              <w:rPr>
                <w:b/>
                <w:bCs/>
              </w:rPr>
              <w:t>Observação:</w:t>
            </w:r>
            <w:r>
              <w:t xml:space="preserve"> durante a execução das atividades, o instrutor deverá dar todo o suporte necessário para os estudantes, além de obter os feedbacks necessários </w:t>
            </w:r>
            <w:r w:rsidR="00B73F3E">
              <w:t>sobre o desenvolvimento das atividades.</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7E05BE7B" w14:textId="77777777" w:rsidR="006D1A6A" w:rsidRDefault="001050C5" w:rsidP="008875F7">
            <w:pPr>
              <w:pStyle w:val="TableContents"/>
            </w:pPr>
            <w:r>
              <w:lastRenderedPageBreak/>
              <w:t>4 horas.</w:t>
            </w:r>
          </w:p>
        </w:tc>
      </w:tr>
    </w:tbl>
    <w:p w14:paraId="131D49F9" w14:textId="77777777" w:rsidR="006D1A6A" w:rsidRDefault="006D1A6A">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6D1A6A" w14:paraId="0D4403EB" w14:textId="77777777">
        <w:tc>
          <w:tcPr>
            <w:tcW w:w="12469" w:type="dxa"/>
            <w:gridSpan w:val="5"/>
            <w:tcBorders>
              <w:top w:val="single" w:sz="2" w:space="0" w:color="000000"/>
              <w:left w:val="single" w:sz="2" w:space="0" w:color="000000"/>
              <w:bottom w:val="single" w:sz="2" w:space="0" w:color="000000"/>
            </w:tcBorders>
            <w:tcMar>
              <w:top w:w="55" w:type="dxa"/>
              <w:left w:w="55" w:type="dxa"/>
              <w:bottom w:w="55" w:type="dxa"/>
              <w:right w:w="55" w:type="dxa"/>
            </w:tcMar>
          </w:tcPr>
          <w:p w14:paraId="65AB9E6F" w14:textId="77777777" w:rsidR="006D1A6A" w:rsidRDefault="00C23D0F" w:rsidP="00911753">
            <w:pPr>
              <w:pStyle w:val="TableContents"/>
              <w:jc w:val="both"/>
            </w:pPr>
            <w:r>
              <w:rPr>
                <w:b/>
                <w:bCs/>
              </w:rPr>
              <w:t>Situação de Aprendizagem 2:</w:t>
            </w:r>
          </w:p>
          <w:p w14:paraId="03EA0562" w14:textId="77777777" w:rsidR="00B73F3E" w:rsidRDefault="008875F7" w:rsidP="00911753">
            <w:pPr>
              <w:pStyle w:val="TableContents"/>
              <w:jc w:val="both"/>
            </w:pPr>
            <w:r>
              <w:t>A empresa SENAC Rio</w:t>
            </w:r>
            <w:r w:rsidR="00C23D0F">
              <w:t xml:space="preserve"> decidiu implementar a infraestrutura de redes projetada pela equipe especializada em administração de redes, conforme solicitada na situação de aprendizagem 1. </w:t>
            </w:r>
          </w:p>
          <w:p w14:paraId="43DD3A26" w14:textId="77777777" w:rsidR="006D1A6A" w:rsidRDefault="00C23D0F" w:rsidP="00911753">
            <w:pPr>
              <w:pStyle w:val="TableContents"/>
              <w:jc w:val="both"/>
            </w:pPr>
            <w:r>
              <w:t>Para dar continuidade ao projeto, ela requer que a equipe especializada defina todas as especificações de hardware necessárias, para que possam realizar a montagem da infraestrutura de redes em questão.</w:t>
            </w:r>
          </w:p>
          <w:p w14:paraId="190C8A77" w14:textId="77777777" w:rsidR="006D1A6A" w:rsidRDefault="00C23D0F" w:rsidP="00911753">
            <w:pPr>
              <w:pStyle w:val="TableContents"/>
              <w:jc w:val="both"/>
            </w:pPr>
            <w:r>
              <w:t xml:space="preserve">Nesta </w:t>
            </w:r>
            <w:r>
              <w:rPr>
                <w:b/>
                <w:bCs/>
              </w:rPr>
              <w:t>2</w:t>
            </w:r>
            <w:r>
              <w:rPr>
                <w:b/>
                <w:bCs/>
                <w:vertAlign w:val="superscript"/>
              </w:rPr>
              <w:t>a</w:t>
            </w:r>
            <w:r>
              <w:rPr>
                <w:b/>
                <w:bCs/>
              </w:rPr>
              <w:t>. etapa</w:t>
            </w:r>
            <w:r>
              <w:t xml:space="preserve">, os estudantes deverão realizar a especificação do sistema de cabeamento estruturado </w:t>
            </w:r>
            <w:r w:rsidR="00B73F3E">
              <w:t>que deverá ser</w:t>
            </w:r>
            <w:r>
              <w:t xml:space="preserve"> utilizado nas instalações, bem como a aquisição de roteadores, switches, </w:t>
            </w:r>
            <w:proofErr w:type="spellStart"/>
            <w:r>
              <w:t>access</w:t>
            </w:r>
            <w:proofErr w:type="spellEnd"/>
            <w:r>
              <w:t xml:space="preserve">-points e demais equipamentos </w:t>
            </w:r>
            <w:r w:rsidR="00B73F3E">
              <w:t>de rede.</w:t>
            </w:r>
            <w:r>
              <w:t>.</w:t>
            </w: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128B5B9" w14:textId="77777777" w:rsidR="006D1A6A" w:rsidRDefault="00C23D0F">
            <w:pPr>
              <w:pStyle w:val="TableContents"/>
              <w:rPr>
                <w:b/>
                <w:bCs/>
              </w:rPr>
            </w:pPr>
            <w:r>
              <w:rPr>
                <w:b/>
                <w:bCs/>
              </w:rPr>
              <w:t>CH:</w:t>
            </w:r>
          </w:p>
          <w:p w14:paraId="61D0406A" w14:textId="77777777" w:rsidR="006D1A6A" w:rsidRDefault="00C23D0F">
            <w:pPr>
              <w:pStyle w:val="TableContents"/>
            </w:pPr>
            <w:r>
              <w:t>Carga horária da situação de aprendizagem 2: 16h / 4 aulas.</w:t>
            </w:r>
          </w:p>
        </w:tc>
      </w:tr>
      <w:tr w:rsidR="006D1A6A" w14:paraId="7C721AB3" w14:textId="77777777">
        <w:tc>
          <w:tcPr>
            <w:tcW w:w="14569" w:type="dxa"/>
            <w:gridSpan w:val="6"/>
            <w:tcBorders>
              <w:left w:val="single" w:sz="2" w:space="0" w:color="000000"/>
              <w:bottom w:val="single" w:sz="2" w:space="0" w:color="000000"/>
              <w:right w:val="single" w:sz="2" w:space="0" w:color="000000"/>
            </w:tcBorders>
            <w:tcMar>
              <w:top w:w="55" w:type="dxa"/>
              <w:left w:w="55" w:type="dxa"/>
              <w:bottom w:w="55" w:type="dxa"/>
              <w:right w:w="55" w:type="dxa"/>
            </w:tcMar>
          </w:tcPr>
          <w:p w14:paraId="055706F2" w14:textId="2963BC94" w:rsidR="006D1A6A" w:rsidRDefault="00C62ECF">
            <w:pPr>
              <w:pStyle w:val="TableContents"/>
              <w:rPr>
                <w:b/>
                <w:bCs/>
              </w:rPr>
            </w:pPr>
            <w:r>
              <w:rPr>
                <w:b/>
                <w:bCs/>
              </w:rPr>
              <w:t>Indicador</w:t>
            </w:r>
            <w:r w:rsidR="00C23D0F">
              <w:rPr>
                <w:b/>
                <w:bCs/>
              </w:rPr>
              <w:t>es:</w:t>
            </w:r>
          </w:p>
          <w:p w14:paraId="76B22AB5" w14:textId="12B2E10D" w:rsidR="006D1A6A" w:rsidRDefault="00C23D0F" w:rsidP="00C62ECF">
            <w:pPr>
              <w:pStyle w:val="TableContents"/>
              <w:numPr>
                <w:ilvl w:val="0"/>
                <w:numId w:val="6"/>
              </w:numPr>
            </w:pPr>
            <w:r>
              <w:t>Planeja redes locais conforme as condições do ambiente e necessidades do cliente.</w:t>
            </w:r>
          </w:p>
          <w:p w14:paraId="2C1D55D2" w14:textId="77777777" w:rsidR="006D1A6A" w:rsidRDefault="00C23D0F">
            <w:pPr>
              <w:pStyle w:val="TableContents"/>
              <w:numPr>
                <w:ilvl w:val="0"/>
                <w:numId w:val="6"/>
              </w:numPr>
            </w:pPr>
            <w:r>
              <w:t>Instala redes locais de acordo com as normas e os padrões dos fabricantes.</w:t>
            </w:r>
          </w:p>
        </w:tc>
      </w:tr>
      <w:tr w:rsidR="006D1A6A" w14:paraId="47F01159"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407734D2" w14:textId="77777777" w:rsidR="006D1A6A" w:rsidRDefault="00C23D0F">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3832366E" w14:textId="77777777" w:rsidR="006D1A6A" w:rsidRDefault="00C23D0F">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795EE124" w14:textId="77777777" w:rsidR="006D1A6A" w:rsidRDefault="00C23D0F">
            <w:pPr>
              <w:pStyle w:val="TableContents"/>
              <w:jc w:val="center"/>
              <w:rPr>
                <w:b/>
                <w:bCs/>
              </w:rPr>
            </w:pPr>
            <w:r>
              <w:rPr>
                <w:b/>
                <w:bCs/>
              </w:rPr>
              <w:t>Avaliação</w:t>
            </w:r>
          </w:p>
        </w:tc>
      </w:tr>
      <w:tr w:rsidR="00F423F2" w14:paraId="7A7C163C" w14:textId="77777777">
        <w:tc>
          <w:tcPr>
            <w:tcW w:w="2913" w:type="dxa"/>
            <w:tcBorders>
              <w:left w:val="single" w:sz="2" w:space="0" w:color="000000"/>
              <w:bottom w:val="single" w:sz="2" w:space="0" w:color="000000"/>
            </w:tcBorders>
            <w:tcMar>
              <w:top w:w="55" w:type="dxa"/>
              <w:left w:w="55" w:type="dxa"/>
              <w:bottom w:w="55" w:type="dxa"/>
              <w:right w:w="55" w:type="dxa"/>
            </w:tcMar>
          </w:tcPr>
          <w:p w14:paraId="5FD65321" w14:textId="77777777" w:rsidR="00F423F2" w:rsidRDefault="00F423F2" w:rsidP="00F423F2">
            <w:pPr>
              <w:pStyle w:val="TableContents"/>
              <w:jc w:val="center"/>
              <w:rPr>
                <w:b/>
                <w:bCs/>
              </w:rPr>
            </w:pPr>
            <w:r>
              <w:rPr>
                <w:b/>
                <w:bCs/>
              </w:rPr>
              <w:t>Conhecimentos</w:t>
            </w:r>
          </w:p>
          <w:p w14:paraId="3C4003FD" w14:textId="77777777" w:rsidR="00F423F2" w:rsidRDefault="00F423F2" w:rsidP="00F423F2">
            <w:pPr>
              <w:pStyle w:val="TableContents"/>
            </w:pPr>
            <w:r>
              <w:t>- Cabeamento estruturado: padrões, tipos de cabo, procedimentos de instalação e normas técnicas.</w:t>
            </w:r>
          </w:p>
          <w:p w14:paraId="7EE5C311" w14:textId="77777777" w:rsidR="00F423F2" w:rsidRDefault="00F423F2" w:rsidP="00F423F2">
            <w:pPr>
              <w:pStyle w:val="TableContents"/>
            </w:pPr>
            <w:r>
              <w:t>- Equipamentos de rede: ativos e passivos, principais características e instalação.</w:t>
            </w:r>
          </w:p>
          <w:p w14:paraId="4F79724A" w14:textId="77777777" w:rsidR="00F423F2" w:rsidRDefault="00F423F2" w:rsidP="00F423F2">
            <w:pPr>
              <w:pStyle w:val="TableContents"/>
            </w:pPr>
            <w:r>
              <w:t>- Configuração de redes IP: endereçamento, identificação de padrão e cálculo de máscara.</w:t>
            </w:r>
          </w:p>
          <w:p w14:paraId="01225854" w14:textId="77777777" w:rsidR="00F423F2" w:rsidRDefault="00F423F2" w:rsidP="00F423F2">
            <w:pPr>
              <w:pStyle w:val="TableContents"/>
            </w:pPr>
            <w:r>
              <w:t xml:space="preserve">- Tipos de endereçamento: </w:t>
            </w:r>
            <w:r>
              <w:lastRenderedPageBreak/>
              <w:t>estático e dinâmico.</w:t>
            </w:r>
          </w:p>
          <w:p w14:paraId="1DA34105" w14:textId="77777777" w:rsidR="00F423F2" w:rsidRDefault="00F423F2" w:rsidP="00F423F2">
            <w:pPr>
              <w:pStyle w:val="TableContents"/>
            </w:pPr>
            <w:r>
              <w:t>- Portas de comunicação: conceitos, funcionalidades e principais características.</w:t>
            </w:r>
          </w:p>
          <w:p w14:paraId="1B0220A1" w14:textId="77777777" w:rsidR="00F423F2" w:rsidRDefault="00F423F2" w:rsidP="00F423F2">
            <w:pPr>
              <w:pStyle w:val="TableContents"/>
            </w:pPr>
            <w:r>
              <w:t>- Serviços e portas (UDP e TCP/IP).</w:t>
            </w:r>
          </w:p>
          <w:p w14:paraId="3BAA8E3A" w14:textId="77777777" w:rsidR="00F423F2" w:rsidRDefault="00F423F2" w:rsidP="00F423F2">
            <w:pPr>
              <w:pStyle w:val="TableContents"/>
            </w:pPr>
            <w:r>
              <w:t>- Redes WIFI: conceitos, características, equipamentos e implementação.</w:t>
            </w:r>
          </w:p>
          <w:p w14:paraId="191F1F14" w14:textId="77777777" w:rsidR="00F423F2" w:rsidRDefault="00F423F2" w:rsidP="00F423F2">
            <w:pPr>
              <w:pStyle w:val="TableContents"/>
            </w:pPr>
            <w:r>
              <w:t>- Teste de redes: conceitos e aplicação.</w:t>
            </w:r>
          </w:p>
        </w:tc>
        <w:tc>
          <w:tcPr>
            <w:tcW w:w="2913" w:type="dxa"/>
            <w:tcBorders>
              <w:left w:val="single" w:sz="2" w:space="0" w:color="000000"/>
              <w:bottom w:val="single" w:sz="2" w:space="0" w:color="000000"/>
            </w:tcBorders>
            <w:tcMar>
              <w:top w:w="55" w:type="dxa"/>
              <w:left w:w="55" w:type="dxa"/>
              <w:bottom w:w="55" w:type="dxa"/>
              <w:right w:w="55" w:type="dxa"/>
            </w:tcMar>
          </w:tcPr>
          <w:p w14:paraId="59F7EF85" w14:textId="77777777" w:rsidR="00F423F2" w:rsidRDefault="00F423F2" w:rsidP="00F423F2">
            <w:pPr>
              <w:pStyle w:val="TableContents"/>
              <w:jc w:val="center"/>
              <w:rPr>
                <w:b/>
                <w:bCs/>
              </w:rPr>
            </w:pPr>
            <w:r>
              <w:rPr>
                <w:b/>
                <w:bCs/>
              </w:rPr>
              <w:lastRenderedPageBreak/>
              <w:t>Habilidades</w:t>
            </w:r>
          </w:p>
          <w:p w14:paraId="17ACB66F" w14:textId="77777777" w:rsidR="00F423F2" w:rsidRDefault="00F423F2" w:rsidP="00F423F2">
            <w:pPr>
              <w:pStyle w:val="Standard"/>
            </w:pPr>
            <w:r>
              <w:t>- Elaborar projeto de redes locais.</w:t>
            </w:r>
          </w:p>
          <w:p w14:paraId="57DF7021" w14:textId="77777777" w:rsidR="00F423F2" w:rsidRDefault="00F423F2" w:rsidP="00F423F2">
            <w:pPr>
              <w:pStyle w:val="Standard"/>
            </w:pPr>
            <w:r>
              <w:t>- Instalar e configura redes locais.</w:t>
            </w:r>
          </w:p>
          <w:p w14:paraId="31DD777C" w14:textId="77777777" w:rsidR="00F423F2" w:rsidRDefault="00F423F2" w:rsidP="00F423F2">
            <w:pPr>
              <w:pStyle w:val="Standard"/>
            </w:pPr>
            <w:r>
              <w:t>- Elaborar documentos técnicos.</w:t>
            </w:r>
          </w:p>
          <w:p w14:paraId="183D8D31" w14:textId="77777777" w:rsidR="00F423F2" w:rsidRDefault="00F423F2" w:rsidP="00F423F2">
            <w:pPr>
              <w:pStyle w:val="Standard"/>
            </w:pPr>
            <w:r>
              <w:t>- Organizar materiais, ferramentas, instrumentos, documentos e local de trabalho.</w:t>
            </w:r>
          </w:p>
          <w:p w14:paraId="0C5E4CAC" w14:textId="77777777" w:rsidR="00F423F2" w:rsidRDefault="00F423F2" w:rsidP="00F423F2">
            <w:pPr>
              <w:pStyle w:val="Standard"/>
            </w:pPr>
            <w:r>
              <w:t xml:space="preserve">- Administrar as etapas do </w:t>
            </w:r>
            <w:r>
              <w:lastRenderedPageBreak/>
              <w:t>processo de instalação e os recursos disponíveis.</w:t>
            </w:r>
          </w:p>
          <w:p w14:paraId="18B01AFC" w14:textId="77777777" w:rsidR="00F423F2" w:rsidRDefault="00F423F2" w:rsidP="00F423F2">
            <w:pPr>
              <w:pStyle w:val="Standard"/>
            </w:pPr>
            <w:r>
              <w:t>- Utilizar termos técnicos em inglês nas rotinas de trabalho.</w:t>
            </w:r>
          </w:p>
        </w:tc>
        <w:tc>
          <w:tcPr>
            <w:tcW w:w="2913" w:type="dxa"/>
            <w:tcBorders>
              <w:left w:val="single" w:sz="2" w:space="0" w:color="000000"/>
              <w:bottom w:val="single" w:sz="2" w:space="0" w:color="000000"/>
            </w:tcBorders>
            <w:tcMar>
              <w:top w:w="55" w:type="dxa"/>
              <w:left w:w="55" w:type="dxa"/>
              <w:bottom w:w="55" w:type="dxa"/>
              <w:right w:w="55" w:type="dxa"/>
            </w:tcMar>
          </w:tcPr>
          <w:p w14:paraId="3707E760" w14:textId="77777777" w:rsidR="00F423F2" w:rsidRDefault="00F423F2" w:rsidP="00F423F2">
            <w:pPr>
              <w:pStyle w:val="TableContents"/>
              <w:jc w:val="center"/>
              <w:rPr>
                <w:b/>
                <w:bCs/>
              </w:rPr>
            </w:pPr>
            <w:r>
              <w:rPr>
                <w:b/>
                <w:bCs/>
              </w:rPr>
              <w:lastRenderedPageBreak/>
              <w:t>Atitudes/Valores</w:t>
            </w:r>
          </w:p>
          <w:p w14:paraId="45441FB2" w14:textId="77777777" w:rsidR="00F423F2" w:rsidRDefault="00F423F2" w:rsidP="00F423F2">
            <w:pPr>
              <w:pStyle w:val="TableContents"/>
            </w:pPr>
            <w:r>
              <w:t>- Zelo pela organização do ambiente de trabalho.</w:t>
            </w:r>
          </w:p>
          <w:p w14:paraId="6180D6FD" w14:textId="77777777" w:rsidR="00F423F2" w:rsidRDefault="00F423F2" w:rsidP="00F423F2">
            <w:pPr>
              <w:pStyle w:val="TableContents"/>
            </w:pPr>
            <w:r>
              <w:t>- Colaboração no desenvolvimento do trabalho em equipe.</w:t>
            </w:r>
          </w:p>
          <w:p w14:paraId="26C49442" w14:textId="77777777" w:rsidR="00F423F2" w:rsidRDefault="00F423F2" w:rsidP="00F423F2">
            <w:pPr>
              <w:pStyle w:val="TableContents"/>
            </w:pPr>
            <w:r>
              <w:t>- Sigilo no tratamento de dados e informações.</w:t>
            </w:r>
          </w:p>
          <w:p w14:paraId="5E78747A" w14:textId="77777777" w:rsidR="00F423F2" w:rsidRDefault="00F423F2" w:rsidP="00F423F2">
            <w:pPr>
              <w:pStyle w:val="TableContents"/>
            </w:pPr>
            <w:r>
              <w:t>- Senso crítico no desenvolvimento de soluções.</w:t>
            </w:r>
          </w:p>
        </w:tc>
        <w:tc>
          <w:tcPr>
            <w:tcW w:w="2913" w:type="dxa"/>
            <w:tcBorders>
              <w:left w:val="single" w:sz="2" w:space="0" w:color="000000"/>
              <w:bottom w:val="single" w:sz="2" w:space="0" w:color="000000"/>
            </w:tcBorders>
            <w:tcMar>
              <w:top w:w="55" w:type="dxa"/>
              <w:left w:w="55" w:type="dxa"/>
              <w:bottom w:w="55" w:type="dxa"/>
              <w:right w:w="55" w:type="dxa"/>
            </w:tcMar>
          </w:tcPr>
          <w:p w14:paraId="56F2441E" w14:textId="77777777" w:rsidR="00F423F2" w:rsidRDefault="00F423F2" w:rsidP="00F423F2">
            <w:pPr>
              <w:pStyle w:val="TableContents"/>
              <w:rPr>
                <w:color w:val="000000" w:themeColor="text1"/>
              </w:rPr>
            </w:pPr>
            <w:r>
              <w:rPr>
                <w:color w:val="000000" w:themeColor="text1"/>
              </w:rPr>
              <w:t xml:space="preserve">- Material oficial da academia CISCO (Networking Essentials) disponível em </w:t>
            </w:r>
            <w:hyperlink r:id="rId12" w:history="1">
              <w:r w:rsidRPr="00911753">
                <w:rPr>
                  <w:rStyle w:val="Hyperlink"/>
                  <w:color w:val="000000" w:themeColor="text1"/>
                  <w:u w:val="none"/>
                </w:rPr>
                <w:t>https://www.netacad.com/pt-br</w:t>
              </w:r>
            </w:hyperlink>
            <w:r w:rsidRPr="00911753">
              <w:rPr>
                <w:color w:val="000000" w:themeColor="text1"/>
              </w:rPr>
              <w:t>.</w:t>
            </w:r>
          </w:p>
          <w:p w14:paraId="272C24CB" w14:textId="77777777" w:rsidR="00F423F2" w:rsidRDefault="00F423F2" w:rsidP="00F423F2">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638C36D1" w14:textId="77777777" w:rsidR="00F423F2" w:rsidRDefault="00F423F2" w:rsidP="00F423F2">
            <w:pPr>
              <w:pStyle w:val="TableContents"/>
              <w:rPr>
                <w:color w:val="000000" w:themeColor="text1"/>
              </w:rPr>
            </w:pPr>
            <w:r>
              <w:rPr>
                <w:color w:val="000000" w:themeColor="text1"/>
              </w:rPr>
              <w:t>- Internet;</w:t>
            </w:r>
          </w:p>
          <w:p w14:paraId="151FDD2D" w14:textId="77777777" w:rsidR="00F423F2" w:rsidRDefault="00F423F2" w:rsidP="00F423F2">
            <w:pPr>
              <w:pStyle w:val="TableContents"/>
              <w:rPr>
                <w:color w:val="000000" w:themeColor="text1"/>
              </w:rPr>
            </w:pPr>
            <w:r>
              <w:rPr>
                <w:color w:val="000000" w:themeColor="text1"/>
              </w:rPr>
              <w:t>- Laboratório.</w:t>
            </w:r>
          </w:p>
          <w:p w14:paraId="3D43266F" w14:textId="27A72839" w:rsidR="00F423F2" w:rsidRDefault="00F423F2" w:rsidP="00F423F2">
            <w:pPr>
              <w:pStyle w:val="TableContents"/>
            </w:pPr>
          </w:p>
        </w:tc>
        <w:tc>
          <w:tcPr>
            <w:tcW w:w="2917"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54264897" w14:textId="77777777" w:rsidR="00F423F2" w:rsidRDefault="00F423F2" w:rsidP="00F423F2">
            <w:pPr>
              <w:pStyle w:val="TableContents"/>
            </w:pPr>
            <w:r>
              <w:t>- Estudo de caso e aplicação de problematização.</w:t>
            </w:r>
          </w:p>
          <w:p w14:paraId="5BBBA1A5" w14:textId="77777777" w:rsidR="00F423F2" w:rsidRDefault="00F423F2" w:rsidP="00F423F2">
            <w:pPr>
              <w:pStyle w:val="TableContents"/>
            </w:pPr>
            <w:r>
              <w:t xml:space="preserve">- O estudante vai manusear o alicate de </w:t>
            </w:r>
            <w:proofErr w:type="spellStart"/>
            <w:r>
              <w:t>conectorização</w:t>
            </w:r>
            <w:proofErr w:type="spellEnd"/>
            <w:r>
              <w:t xml:space="preserve">, cabo de rede categoria Cat5E, </w:t>
            </w:r>
            <w:proofErr w:type="spellStart"/>
            <w:r>
              <w:t>decapador</w:t>
            </w:r>
            <w:proofErr w:type="spellEnd"/>
            <w:r>
              <w:t>, conectores macho e fêmea CAT5e, testador de cabos.</w:t>
            </w:r>
          </w:p>
          <w:p w14:paraId="48351A25" w14:textId="77777777" w:rsidR="00F423F2" w:rsidRDefault="00F423F2" w:rsidP="00F423F2">
            <w:pPr>
              <w:pStyle w:val="TableContents"/>
            </w:pPr>
            <w:r>
              <w:t>- Nesta atividade ele cria de cabos diretos e invertidos utilizando as melhores práticas de mercado.</w:t>
            </w:r>
          </w:p>
          <w:p w14:paraId="3838EA2A" w14:textId="13FC2057" w:rsidR="00F423F2" w:rsidRDefault="00F423F2" w:rsidP="00F423F2">
            <w:pPr>
              <w:pStyle w:val="TableContents"/>
            </w:pPr>
            <w:r>
              <w:t xml:space="preserve">- O estudante irá utilizar </w:t>
            </w:r>
            <w:r>
              <w:lastRenderedPageBreak/>
              <w:t>equipamentos do laboratório para acesso a plataforma Cisco, e softwares que permitam interação digital.</w:t>
            </w:r>
          </w:p>
        </w:tc>
      </w:tr>
    </w:tbl>
    <w:p w14:paraId="056DF8DB" w14:textId="77777777" w:rsidR="00C23D0F" w:rsidRDefault="00C23D0F">
      <w:pPr>
        <w:rPr>
          <w:vanish/>
        </w:rPr>
      </w:pPr>
    </w:p>
    <w:tbl>
      <w:tblPr>
        <w:tblW w:w="14569" w:type="dxa"/>
        <w:tblLayout w:type="fixed"/>
        <w:tblCellMar>
          <w:left w:w="10" w:type="dxa"/>
          <w:right w:w="10" w:type="dxa"/>
        </w:tblCellMar>
        <w:tblLook w:val="0000" w:firstRow="0" w:lastRow="0" w:firstColumn="0" w:lastColumn="0" w:noHBand="0" w:noVBand="0"/>
      </w:tblPr>
      <w:tblGrid>
        <w:gridCol w:w="11681"/>
        <w:gridCol w:w="2888"/>
      </w:tblGrid>
      <w:tr w:rsidR="006D1A6A" w14:paraId="38B0E956" w14:textId="77777777">
        <w:tc>
          <w:tcPr>
            <w:tcW w:w="14569" w:type="dxa"/>
            <w:gridSpan w:val="2"/>
            <w:tcBorders>
              <w:top w:val="single" w:sz="2" w:space="0" w:color="000000"/>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66F0A32D" w14:textId="77777777" w:rsidR="006D1A6A" w:rsidRDefault="00C23D0F">
            <w:pPr>
              <w:pStyle w:val="TableContents"/>
              <w:jc w:val="center"/>
              <w:rPr>
                <w:b/>
                <w:bCs/>
              </w:rPr>
            </w:pPr>
            <w:r>
              <w:rPr>
                <w:b/>
                <w:bCs/>
              </w:rPr>
              <w:t>Planejamento das Aulas</w:t>
            </w:r>
          </w:p>
        </w:tc>
      </w:tr>
      <w:tr w:rsidR="006D1A6A" w14:paraId="17181E75"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75F468F9" w14:textId="77777777" w:rsidR="006D1A6A" w:rsidRDefault="00C23D0F">
            <w:pPr>
              <w:pStyle w:val="TableContents"/>
              <w:jc w:val="center"/>
              <w:rPr>
                <w:b/>
                <w:bCs/>
              </w:rPr>
            </w:pPr>
            <w:r>
              <w:rPr>
                <w:b/>
                <w:bCs/>
              </w:rPr>
              <w:t>Detalhamento da Situação de Aprendizagem 2</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3C6C0567" w14:textId="77777777" w:rsidR="006D1A6A" w:rsidRDefault="00C23D0F">
            <w:pPr>
              <w:pStyle w:val="TableContents"/>
              <w:jc w:val="center"/>
              <w:rPr>
                <w:b/>
                <w:bCs/>
              </w:rPr>
            </w:pPr>
            <w:r>
              <w:rPr>
                <w:b/>
                <w:bCs/>
              </w:rPr>
              <w:t>Data</w:t>
            </w:r>
          </w:p>
        </w:tc>
      </w:tr>
      <w:tr w:rsidR="006D1A6A" w14:paraId="4D728683"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13552069" w14:textId="77777777" w:rsidR="006D1A6A" w:rsidRDefault="00C23D0F">
            <w:pPr>
              <w:pStyle w:val="TableContents"/>
              <w:rPr>
                <w:b/>
                <w:bCs/>
              </w:rPr>
            </w:pPr>
            <w:r>
              <w:rPr>
                <w:b/>
                <w:bCs/>
              </w:rPr>
              <w:t>Aula 1:</w:t>
            </w:r>
          </w:p>
          <w:p w14:paraId="43C90E92" w14:textId="4F2A1867" w:rsidR="006D1A6A" w:rsidRDefault="00911753" w:rsidP="00911753">
            <w:pPr>
              <w:pStyle w:val="TableContents"/>
              <w:numPr>
                <w:ilvl w:val="0"/>
                <w:numId w:val="7"/>
              </w:numPr>
              <w:jc w:val="both"/>
            </w:pPr>
            <w:r>
              <w:rPr>
                <w:b/>
                <w:bCs/>
              </w:rPr>
              <w:t>Ação</w:t>
            </w:r>
            <w:r w:rsidR="00B73F3E">
              <w:rPr>
                <w:b/>
                <w:bCs/>
              </w:rPr>
              <w:t>:</w:t>
            </w:r>
            <w:r w:rsidR="00C23D0F">
              <w:t xml:space="preserve"> </w:t>
            </w:r>
            <w:r w:rsidR="00B73F3E">
              <w:t>pesquisar utilizando internet e dados da plataforma CISCO com o objetivo de l</w:t>
            </w:r>
            <w:r w:rsidR="00C23D0F">
              <w:t>istar todos os recursos necessários para a montagem da infraestr</w:t>
            </w:r>
            <w:r w:rsidR="00B73F3E">
              <w:t>utura de cabeamento estruturado</w:t>
            </w:r>
            <w:r w:rsidR="00C23D0F">
              <w:t xml:space="preserve"> necessário para a conexão dos equipamentos de redes. Peça-os para montarem uma tabela, relacionando o produto, a quantidade, o fabricante, as especificações e o valor final, além da loja que será adquirida. A tabela em questão deverá ser realizada em um grupo de forma colaborativa e deverá ser arquivada em anexo, juntamente com</w:t>
            </w:r>
            <w:r w:rsidR="00B73F3E">
              <w:t xml:space="preserve"> a atividade anterior.</w:t>
            </w:r>
          </w:p>
          <w:p w14:paraId="1340DA3F" w14:textId="77777777" w:rsidR="006D1A6A" w:rsidRDefault="00C23D0F" w:rsidP="00911753">
            <w:pPr>
              <w:pStyle w:val="TableContents"/>
              <w:numPr>
                <w:ilvl w:val="0"/>
                <w:numId w:val="7"/>
              </w:numPr>
              <w:jc w:val="both"/>
            </w:pPr>
            <w:r>
              <w:rPr>
                <w:b/>
                <w:bCs/>
              </w:rPr>
              <w:t>Reflexão:</w:t>
            </w:r>
            <w:r>
              <w:t xml:space="preserve"> o instrutor deverá realizar a apresentação (slides) do 2</w:t>
            </w:r>
            <w:r>
              <w:rPr>
                <w:vertAlign w:val="superscript"/>
              </w:rPr>
              <w:t>o</w:t>
            </w:r>
            <w:r>
              <w:t xml:space="preserve">. capítulo, intitulado </w:t>
            </w:r>
            <w:r>
              <w:rPr>
                <w:i/>
                <w:iCs/>
              </w:rPr>
              <w:t>“Redes no nosso dia-a-dia”</w:t>
            </w:r>
            <w:r>
              <w:t xml:space="preserve">, explicando o conteúdo dos slides conforme a evolução da apresentação. Ao final da apresentação, o instrutor deverá solicitar aos estudantes </w:t>
            </w:r>
            <w:r w:rsidR="00B73F3E">
              <w:t>que realizem uma</w:t>
            </w:r>
            <w:r>
              <w:t xml:space="preserve"> reflexão em relação a apresentação feita,</w:t>
            </w:r>
            <w:r w:rsidR="00B73F3E">
              <w:t xml:space="preserve"> pode ser feito uma atividade de sala invertida ou </w:t>
            </w:r>
            <w:proofErr w:type="spellStart"/>
            <w:r w:rsidR="00B73F3E">
              <w:t>BrainStorm</w:t>
            </w:r>
            <w:proofErr w:type="spellEnd"/>
            <w:r w:rsidR="00B73F3E">
              <w:t>. Peça que salvem suas atividades junto com as anteriores.</w:t>
            </w:r>
          </w:p>
          <w:p w14:paraId="3A01693F" w14:textId="77777777" w:rsidR="005E5422" w:rsidRDefault="005E5422" w:rsidP="00911753">
            <w:pPr>
              <w:pStyle w:val="TableContents"/>
              <w:ind w:left="720"/>
              <w:jc w:val="both"/>
            </w:pPr>
            <w:r>
              <w:rPr>
                <w:b/>
                <w:bCs/>
              </w:rPr>
              <w:t>Salve os dados obtidos junto com as atividades anteriores.</w:t>
            </w:r>
          </w:p>
          <w:p w14:paraId="632F5EDD"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B574158" w14:textId="77777777" w:rsidR="006D1A6A" w:rsidRDefault="00C23D0F">
            <w:pPr>
              <w:pStyle w:val="TableContents"/>
            </w:pPr>
            <w:r>
              <w:t>4 Horas</w:t>
            </w:r>
          </w:p>
        </w:tc>
      </w:tr>
      <w:tr w:rsidR="006D1A6A" w14:paraId="44F07B66"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D9F3C9C" w14:textId="77777777" w:rsidR="006D1A6A" w:rsidRDefault="00C23D0F" w:rsidP="00911753">
            <w:pPr>
              <w:pStyle w:val="TableContents"/>
              <w:jc w:val="both"/>
              <w:rPr>
                <w:b/>
                <w:bCs/>
              </w:rPr>
            </w:pPr>
            <w:r>
              <w:rPr>
                <w:b/>
                <w:bCs/>
              </w:rPr>
              <w:t>Aula 2:</w:t>
            </w:r>
          </w:p>
          <w:p w14:paraId="20E51187" w14:textId="77777777" w:rsidR="006D1A6A" w:rsidRDefault="005E5422" w:rsidP="00911753">
            <w:pPr>
              <w:pStyle w:val="TableContents"/>
              <w:numPr>
                <w:ilvl w:val="0"/>
                <w:numId w:val="7"/>
              </w:numPr>
              <w:jc w:val="both"/>
            </w:pPr>
            <w:r>
              <w:rPr>
                <w:b/>
                <w:bCs/>
              </w:rPr>
              <w:t>Ação</w:t>
            </w:r>
            <w:r w:rsidR="00C23D0F">
              <w:rPr>
                <w:b/>
                <w:bCs/>
              </w:rPr>
              <w:t>:</w:t>
            </w:r>
            <w:r w:rsidR="00C23D0F">
              <w:t xml:space="preserve"> o instrutor deverá realizar uma demonstração de como proceder para confeccionar um cabo de rede, através do processo de </w:t>
            </w:r>
            <w:proofErr w:type="spellStart"/>
            <w:r w:rsidR="00C23D0F">
              <w:t>crimpagem</w:t>
            </w:r>
            <w:proofErr w:type="spellEnd"/>
            <w:r w:rsidR="00C23D0F">
              <w:t xml:space="preserve">, no qual duas conexões RJ-45 deverão ser inseridas em cada extremidade do cabo, </w:t>
            </w:r>
            <w:r w:rsidR="00C23D0F">
              <w:lastRenderedPageBreak/>
              <w:t xml:space="preserve">seguindo os padrões pré-estabelecidos para que possamos elaborar um cabo reto (pontas 568A) e/ou um cabo cruzado (pontas 568A e 568B), descrevendo quais as análises deverão ser feitas em um cabo, para avaliar a qualidade de construção: 1. Sequência de cores; 2. Comprimento dos fios; 3. Fios no fim-de-curso do conector; 4. Alinhamento dos contatos; 5. Fixação da capa pela trava interna; 6. Estado da trava externa. Após a demonstração, os estudantes deverão realizar a confecção dos cabos, sendo divididos em duplas, para que cada um seja responsável pela </w:t>
            </w:r>
            <w:proofErr w:type="spellStart"/>
            <w:r w:rsidR="00C23D0F">
              <w:t>conectorização</w:t>
            </w:r>
            <w:proofErr w:type="spellEnd"/>
            <w:r w:rsidR="00C23D0F">
              <w:t xml:space="preserve"> e teste de uma sua montagem.</w:t>
            </w:r>
            <w:r w:rsidR="00C23D0F">
              <w:br/>
              <w:t>Como próximo passo, o instrutor deverá realizar a demonstração de como conectar um PC desktop em uma rede, utilizando os cabos confeccionados pelos estudantes e conectando-os em um switch ou diretamente entre si, criando para isto uma rede ponto-a-ponto. Por fim, finalizar o processo, demonstrando como realizar as configurações básicas de endereçamento IP nos PCs desktops com o Windows 10 pré-instalado. Após a demonstração, os estudantes deverão realizar a conexão dos PCs desktops, conforme demonstrado.</w:t>
            </w:r>
          </w:p>
          <w:p w14:paraId="0EDE2E41" w14:textId="77777777" w:rsidR="00C23D0F" w:rsidRDefault="00C23D0F" w:rsidP="00911753">
            <w:pPr>
              <w:pStyle w:val="TableContents"/>
              <w:ind w:left="720"/>
              <w:jc w:val="both"/>
            </w:pPr>
          </w:p>
          <w:p w14:paraId="7CA12EA7" w14:textId="77777777" w:rsidR="006D1A6A" w:rsidRDefault="00C23D0F" w:rsidP="00911753">
            <w:pPr>
              <w:pStyle w:val="TableContents"/>
              <w:ind w:left="720"/>
              <w:jc w:val="both"/>
            </w:pPr>
            <w:r>
              <w:t xml:space="preserve">Para este encontro, as seguintes atividades concedidas pela plataforma poderão ser usadas: </w:t>
            </w:r>
            <w:r>
              <w:rPr>
                <w:i/>
                <w:iCs/>
              </w:rPr>
              <w:t xml:space="preserve">“2.1.2.5 </w:t>
            </w:r>
            <w:proofErr w:type="spellStart"/>
            <w:r>
              <w:rPr>
                <w:i/>
                <w:iCs/>
              </w:rPr>
              <w:t>Lab</w:t>
            </w:r>
            <w:proofErr w:type="spellEnd"/>
            <w:r>
              <w:rPr>
                <w:i/>
                <w:iCs/>
              </w:rPr>
              <w:t xml:space="preserve"> - </w:t>
            </w:r>
            <w:proofErr w:type="spellStart"/>
            <w:r>
              <w:rPr>
                <w:i/>
                <w:iCs/>
              </w:rPr>
              <w:t>Determining</w:t>
            </w:r>
            <w:proofErr w:type="spellEnd"/>
            <w:r>
              <w:rPr>
                <w:i/>
                <w:iCs/>
              </w:rPr>
              <w:t xml:space="preserve"> </w:t>
            </w:r>
            <w:proofErr w:type="spellStart"/>
            <w:r>
              <w:rPr>
                <w:i/>
                <w:iCs/>
              </w:rPr>
              <w:t>the</w:t>
            </w:r>
            <w:proofErr w:type="spellEnd"/>
            <w:r>
              <w:rPr>
                <w:i/>
                <w:iCs/>
              </w:rPr>
              <w:t xml:space="preserve"> IP </w:t>
            </w:r>
            <w:proofErr w:type="spellStart"/>
            <w:r>
              <w:rPr>
                <w:i/>
                <w:iCs/>
              </w:rPr>
              <w:t>Address</w:t>
            </w:r>
            <w:proofErr w:type="spellEnd"/>
            <w:r>
              <w:rPr>
                <w:i/>
                <w:iCs/>
              </w:rPr>
              <w:t xml:space="preserve"> </w:t>
            </w:r>
            <w:proofErr w:type="spellStart"/>
            <w:r>
              <w:rPr>
                <w:i/>
                <w:iCs/>
              </w:rPr>
              <w:t>Configuration</w:t>
            </w:r>
            <w:proofErr w:type="spellEnd"/>
            <w:r>
              <w:rPr>
                <w:i/>
                <w:iCs/>
              </w:rPr>
              <w:t xml:space="preserve"> </w:t>
            </w:r>
            <w:proofErr w:type="spellStart"/>
            <w:r>
              <w:rPr>
                <w:i/>
                <w:iCs/>
              </w:rPr>
              <w:t>of</w:t>
            </w:r>
            <w:proofErr w:type="spellEnd"/>
            <w:r>
              <w:rPr>
                <w:i/>
                <w:iCs/>
              </w:rPr>
              <w:t xml:space="preserve"> a Computer”</w:t>
            </w:r>
            <w:r>
              <w:t xml:space="preserve"> e </w:t>
            </w:r>
            <w:r>
              <w:rPr>
                <w:i/>
                <w:iCs/>
              </w:rPr>
              <w:t xml:space="preserve">“2.3.4.3 </w:t>
            </w:r>
            <w:proofErr w:type="spellStart"/>
            <w:r>
              <w:rPr>
                <w:i/>
                <w:iCs/>
              </w:rPr>
              <w:t>Lab</w:t>
            </w:r>
            <w:proofErr w:type="spellEnd"/>
            <w:r>
              <w:rPr>
                <w:i/>
                <w:iCs/>
              </w:rPr>
              <w:t xml:space="preserve"> - </w:t>
            </w:r>
            <w:proofErr w:type="spellStart"/>
            <w:r>
              <w:rPr>
                <w:i/>
                <w:iCs/>
              </w:rPr>
              <w:t>Building</w:t>
            </w:r>
            <w:proofErr w:type="spellEnd"/>
            <w:r>
              <w:rPr>
                <w:i/>
                <w:iCs/>
              </w:rPr>
              <w:t xml:space="preserve"> </w:t>
            </w:r>
            <w:proofErr w:type="spellStart"/>
            <w:r>
              <w:rPr>
                <w:i/>
                <w:iCs/>
              </w:rPr>
              <w:t>an</w:t>
            </w:r>
            <w:proofErr w:type="spellEnd"/>
            <w:r>
              <w:rPr>
                <w:i/>
                <w:iCs/>
              </w:rPr>
              <w:t xml:space="preserve"> Ethernet Crossover </w:t>
            </w:r>
            <w:proofErr w:type="spellStart"/>
            <w:r>
              <w:rPr>
                <w:i/>
                <w:iCs/>
              </w:rPr>
              <w:t>Cable</w:t>
            </w:r>
            <w:proofErr w:type="spellEnd"/>
            <w:r>
              <w:rPr>
                <w:i/>
                <w:iCs/>
              </w:rPr>
              <w:t>”</w:t>
            </w:r>
            <w:r>
              <w:t>.</w:t>
            </w:r>
          </w:p>
          <w:p w14:paraId="4E87C1F7" w14:textId="77777777" w:rsidR="00C23D0F" w:rsidRDefault="00C23D0F" w:rsidP="00911753">
            <w:pPr>
              <w:pStyle w:val="TableContents"/>
              <w:ind w:left="720"/>
              <w:jc w:val="both"/>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928FFF7" w14:textId="77777777" w:rsidR="006D1A6A" w:rsidRDefault="00C23D0F">
            <w:pPr>
              <w:pStyle w:val="TableContents"/>
            </w:pPr>
            <w:r>
              <w:lastRenderedPageBreak/>
              <w:t>4 Horas</w:t>
            </w:r>
          </w:p>
        </w:tc>
      </w:tr>
      <w:tr w:rsidR="006D1A6A" w14:paraId="4708798F"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58BADBA2" w14:textId="77777777" w:rsidR="006D1A6A" w:rsidRDefault="00C23D0F" w:rsidP="00911753">
            <w:pPr>
              <w:pStyle w:val="TableContents"/>
              <w:jc w:val="both"/>
              <w:rPr>
                <w:b/>
                <w:bCs/>
              </w:rPr>
            </w:pPr>
            <w:r>
              <w:rPr>
                <w:b/>
                <w:bCs/>
              </w:rPr>
              <w:t>Aula 3:</w:t>
            </w:r>
          </w:p>
          <w:p w14:paraId="1388BF0E" w14:textId="233EB30C" w:rsidR="00F9307E" w:rsidRDefault="00911753" w:rsidP="00911753">
            <w:pPr>
              <w:pStyle w:val="TableContents"/>
              <w:numPr>
                <w:ilvl w:val="0"/>
                <w:numId w:val="7"/>
              </w:numPr>
              <w:jc w:val="both"/>
            </w:pPr>
            <w:r>
              <w:rPr>
                <w:b/>
                <w:bCs/>
              </w:rPr>
              <w:t>Ação</w:t>
            </w:r>
            <w:r w:rsidR="00C23D0F" w:rsidRPr="00F9307E">
              <w:rPr>
                <w:b/>
                <w:bCs/>
              </w:rPr>
              <w:t>:</w:t>
            </w:r>
            <w:r w:rsidR="00C23D0F">
              <w:t xml:space="preserve"> </w:t>
            </w:r>
            <w:r w:rsidR="00F9307E">
              <w:t xml:space="preserve">utilizando a internet e a plataforma da CISCO como base, </w:t>
            </w:r>
            <w:r w:rsidR="00C23D0F">
              <w:t>listar todos os equipamentos de redes necessários para a montagem da infraestrutura de rede local</w:t>
            </w:r>
            <w:r w:rsidR="00F9307E">
              <w:t xml:space="preserve"> e as melhores configurações de interligação dos equipamentos</w:t>
            </w:r>
            <w:r w:rsidR="00C23D0F">
              <w:t xml:space="preserve">. </w:t>
            </w:r>
          </w:p>
          <w:p w14:paraId="00163077" w14:textId="77777777" w:rsidR="006D1A6A" w:rsidRDefault="00C23D0F" w:rsidP="00911753">
            <w:pPr>
              <w:pStyle w:val="TableContents"/>
              <w:numPr>
                <w:ilvl w:val="0"/>
                <w:numId w:val="7"/>
              </w:numPr>
              <w:jc w:val="both"/>
            </w:pPr>
            <w:r w:rsidRPr="00F9307E">
              <w:rPr>
                <w:b/>
                <w:bCs/>
              </w:rPr>
              <w:t>Reflexão:</w:t>
            </w:r>
            <w:r>
              <w:t xml:space="preserve"> o instrutor deverá realizar a apresentação (slides) do 3</w:t>
            </w:r>
            <w:r w:rsidRPr="00F9307E">
              <w:rPr>
                <w:vertAlign w:val="superscript"/>
              </w:rPr>
              <w:t>o</w:t>
            </w:r>
            <w:r>
              <w:t xml:space="preserve">. capítulo, intitulado </w:t>
            </w:r>
            <w:r w:rsidRPr="00F9307E">
              <w:rPr>
                <w:i/>
                <w:iCs/>
              </w:rPr>
              <w:t>“Comunicação em uma rede local”</w:t>
            </w:r>
            <w:r>
              <w:t xml:space="preserve">, explicando o conteúdo dos slides conforme a evolução da apresentação. Ao final da apresentação, o instrutor deverá solicitar aos estudantes a realizarem uma reflexão </w:t>
            </w:r>
            <w:r w:rsidR="00F9307E">
              <w:t xml:space="preserve">e criem grupos que discutam </w:t>
            </w:r>
            <w:r>
              <w:t xml:space="preserve">a apresentação feita, para que possam realizar as alterações </w:t>
            </w:r>
            <w:r w:rsidR="00F9307E">
              <w:t>e ajustes nas atividades entregues até o momento, a ideia e somando as atividades para construção de um documento completo.</w:t>
            </w:r>
          </w:p>
          <w:p w14:paraId="6E4DF76E" w14:textId="77777777" w:rsidR="006D1A6A" w:rsidRDefault="006D1A6A" w:rsidP="00911753">
            <w:pPr>
              <w:pStyle w:val="TableContents"/>
              <w:jc w:val="both"/>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01A2BA0" w14:textId="77777777" w:rsidR="006D1A6A" w:rsidRDefault="00C23D0F">
            <w:pPr>
              <w:pStyle w:val="TableContents"/>
            </w:pPr>
            <w:r>
              <w:t>4 Horas</w:t>
            </w:r>
          </w:p>
        </w:tc>
      </w:tr>
      <w:tr w:rsidR="006D1A6A" w14:paraId="5683FFF5"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2B2C3406" w14:textId="77777777" w:rsidR="006D1A6A" w:rsidRDefault="00C23D0F" w:rsidP="00911753">
            <w:pPr>
              <w:pStyle w:val="TableContents"/>
              <w:jc w:val="both"/>
            </w:pPr>
            <w:r>
              <w:rPr>
                <w:b/>
                <w:bCs/>
              </w:rPr>
              <w:t>Aula 4:</w:t>
            </w:r>
          </w:p>
          <w:p w14:paraId="59D4922F" w14:textId="77777777" w:rsidR="00F9307E" w:rsidRDefault="00C23D0F" w:rsidP="00911753">
            <w:pPr>
              <w:pStyle w:val="TableContents"/>
              <w:numPr>
                <w:ilvl w:val="0"/>
                <w:numId w:val="7"/>
              </w:numPr>
              <w:jc w:val="both"/>
            </w:pPr>
            <w:r>
              <w:rPr>
                <w:b/>
                <w:bCs/>
              </w:rPr>
              <w:t>Ação:</w:t>
            </w:r>
            <w:r>
              <w:t xml:space="preserve"> o instrutor deverá realizar uma demonstração de como funciona a comunicação em uma rede de computadores, através do uso dos recursos de simulação do software simulador de redes </w:t>
            </w:r>
            <w:proofErr w:type="spellStart"/>
            <w:r>
              <w:t>Packet</w:t>
            </w:r>
            <w:proofErr w:type="spellEnd"/>
            <w:r>
              <w:t xml:space="preserve"> </w:t>
            </w:r>
            <w:proofErr w:type="spellStart"/>
            <w:r>
              <w:t>Tracer</w:t>
            </w:r>
            <w:proofErr w:type="spellEnd"/>
            <w:r>
              <w:t xml:space="preserve">. Faça a montagem de uma rede local, selecionando os equipamentos ideais, definindo os cabos corretos para a melhor performance na transmissão de dados e por fim, designando um esquema de endereçamento IP para que todas as </w:t>
            </w:r>
            <w:r>
              <w:lastRenderedPageBreak/>
              <w:t>estações possam se comunicar.</w:t>
            </w:r>
          </w:p>
          <w:p w14:paraId="4AF90444" w14:textId="77777777" w:rsidR="006D1A6A" w:rsidRDefault="00C23D0F" w:rsidP="00911753">
            <w:pPr>
              <w:pStyle w:val="TableContents"/>
              <w:ind w:left="720"/>
              <w:jc w:val="both"/>
            </w:pPr>
            <w:r>
              <w:t xml:space="preserve"> Após a demonstração, solicite aos estudantes resgatarem as atividades criadas nas aulas anteriores, </w:t>
            </w:r>
            <w:r w:rsidR="00F9307E">
              <w:t>e apliquem na simulação</w:t>
            </w:r>
          </w:p>
          <w:p w14:paraId="4E2593D2" w14:textId="77777777" w:rsidR="006D1A6A" w:rsidRPr="004845E5" w:rsidRDefault="00C23D0F" w:rsidP="00911753">
            <w:pPr>
              <w:pStyle w:val="TableContents"/>
              <w:numPr>
                <w:ilvl w:val="0"/>
                <w:numId w:val="7"/>
              </w:numPr>
              <w:jc w:val="both"/>
              <w:rPr>
                <w:lang w:val="en-US"/>
              </w:rPr>
            </w:pPr>
            <w:proofErr w:type="gramStart"/>
            <w:r w:rsidRPr="004845E5">
              <w:rPr>
                <w:lang w:val="en-US"/>
              </w:rPr>
              <w:t xml:space="preserve">Para </w:t>
            </w:r>
            <w:proofErr w:type="spellStart"/>
            <w:r w:rsidRPr="004845E5">
              <w:rPr>
                <w:lang w:val="en-US"/>
              </w:rPr>
              <w:t>este</w:t>
            </w:r>
            <w:proofErr w:type="spellEnd"/>
            <w:r w:rsidRPr="004845E5">
              <w:rPr>
                <w:lang w:val="en-US"/>
              </w:rPr>
              <w:t xml:space="preserve"> </w:t>
            </w:r>
            <w:proofErr w:type="spellStart"/>
            <w:r w:rsidRPr="004845E5">
              <w:rPr>
                <w:lang w:val="en-US"/>
              </w:rPr>
              <w:t>encontro</w:t>
            </w:r>
            <w:proofErr w:type="spellEnd"/>
            <w:r w:rsidRPr="004845E5">
              <w:rPr>
                <w:lang w:val="en-US"/>
              </w:rPr>
              <w:t xml:space="preserve">, as </w:t>
            </w:r>
            <w:proofErr w:type="spellStart"/>
            <w:r w:rsidRPr="004845E5">
              <w:rPr>
                <w:lang w:val="en-US"/>
              </w:rPr>
              <w:t>seguintes</w:t>
            </w:r>
            <w:proofErr w:type="spellEnd"/>
            <w:r w:rsidRPr="004845E5">
              <w:rPr>
                <w:lang w:val="en-US"/>
              </w:rPr>
              <w:t xml:space="preserve"> </w:t>
            </w:r>
            <w:proofErr w:type="spellStart"/>
            <w:r w:rsidRPr="004845E5">
              <w:rPr>
                <w:lang w:val="en-US"/>
              </w:rPr>
              <w:t>atividades</w:t>
            </w:r>
            <w:proofErr w:type="spellEnd"/>
            <w:r w:rsidRPr="004845E5">
              <w:rPr>
                <w:lang w:val="en-US"/>
              </w:rPr>
              <w:t xml:space="preserve"> </w:t>
            </w:r>
            <w:proofErr w:type="spellStart"/>
            <w:r w:rsidRPr="004845E5">
              <w:rPr>
                <w:lang w:val="en-US"/>
              </w:rPr>
              <w:t>concedidas</w:t>
            </w:r>
            <w:proofErr w:type="spellEnd"/>
            <w:r w:rsidRPr="004845E5">
              <w:rPr>
                <w:lang w:val="en-US"/>
              </w:rPr>
              <w:t xml:space="preserve"> pela </w:t>
            </w:r>
            <w:proofErr w:type="spellStart"/>
            <w:r w:rsidRPr="004845E5">
              <w:rPr>
                <w:lang w:val="en-US"/>
              </w:rPr>
              <w:t>plataforma</w:t>
            </w:r>
            <w:proofErr w:type="spellEnd"/>
            <w:r w:rsidRPr="004845E5">
              <w:rPr>
                <w:lang w:val="en-US"/>
              </w:rPr>
              <w:t xml:space="preserve"> </w:t>
            </w:r>
            <w:proofErr w:type="spellStart"/>
            <w:r w:rsidRPr="004845E5">
              <w:rPr>
                <w:lang w:val="en-US"/>
              </w:rPr>
              <w:t>poderão</w:t>
            </w:r>
            <w:proofErr w:type="spellEnd"/>
            <w:r w:rsidRPr="004845E5">
              <w:rPr>
                <w:lang w:val="en-US"/>
              </w:rPr>
              <w:t xml:space="preserve"> </w:t>
            </w:r>
            <w:proofErr w:type="spellStart"/>
            <w:r w:rsidRPr="004845E5">
              <w:rPr>
                <w:lang w:val="en-US"/>
              </w:rPr>
              <w:t>ser</w:t>
            </w:r>
            <w:proofErr w:type="spellEnd"/>
            <w:r w:rsidRPr="004845E5">
              <w:rPr>
                <w:lang w:val="en-US"/>
              </w:rPr>
              <w:t xml:space="preserve"> </w:t>
            </w:r>
            <w:proofErr w:type="spellStart"/>
            <w:r w:rsidRPr="004845E5">
              <w:rPr>
                <w:lang w:val="en-US"/>
              </w:rPr>
              <w:t>usadas</w:t>
            </w:r>
            <w:proofErr w:type="spellEnd"/>
            <w:r w:rsidRPr="004845E5">
              <w:rPr>
                <w:lang w:val="en-US"/>
              </w:rPr>
              <w:t xml:space="preserve">: </w:t>
            </w:r>
            <w:r w:rsidRPr="004845E5">
              <w:rPr>
                <w:i/>
                <w:iCs/>
                <w:lang w:val="en-US"/>
              </w:rPr>
              <w:t>“3.1.1.2 Lab - My Protocol Rules”</w:t>
            </w:r>
            <w:r w:rsidRPr="004845E5">
              <w:rPr>
                <w:lang w:val="en-US"/>
              </w:rPr>
              <w:t xml:space="preserve">, </w:t>
            </w:r>
            <w:r w:rsidRPr="004845E5">
              <w:rPr>
                <w:i/>
                <w:iCs/>
                <w:lang w:val="en-US"/>
              </w:rPr>
              <w:t>“3.2.2.4 Lab - Determine the MAC Address of a Host”</w:t>
            </w:r>
            <w:r w:rsidRPr="004845E5">
              <w:rPr>
                <w:lang w:val="en-US"/>
              </w:rPr>
              <w:t xml:space="preserve">, </w:t>
            </w:r>
            <w:r w:rsidRPr="004845E5">
              <w:rPr>
                <w:i/>
                <w:iCs/>
                <w:lang w:val="en-US"/>
              </w:rPr>
              <w:t>“3.3.3.2 Lab - View Wired and Wireless NIC Information”</w:t>
            </w:r>
            <w:r w:rsidRPr="004845E5">
              <w:rPr>
                <w:lang w:val="en-US"/>
              </w:rPr>
              <w:t xml:space="preserve">, </w:t>
            </w:r>
            <w:r w:rsidRPr="004845E5">
              <w:rPr>
                <w:i/>
                <w:iCs/>
                <w:lang w:val="en-US"/>
              </w:rPr>
              <w:t>“3.4.3.5 Lab - Address Resolution Protocol (ARP)”</w:t>
            </w:r>
            <w:r w:rsidRPr="004845E5">
              <w:rPr>
                <w:lang w:val="en-US"/>
              </w:rPr>
              <w:t xml:space="preserve">, </w:t>
            </w:r>
            <w:r w:rsidRPr="004845E5">
              <w:rPr>
                <w:i/>
                <w:iCs/>
                <w:lang w:val="en-US"/>
              </w:rPr>
              <w:t>“3.4.4.3 Lab - IP Addresses and Network Communications”</w:t>
            </w:r>
            <w:r w:rsidRPr="004845E5">
              <w:rPr>
                <w:lang w:val="en-US"/>
              </w:rPr>
              <w:t xml:space="preserve">, </w:t>
            </w:r>
            <w:r w:rsidRPr="004845E5">
              <w:rPr>
                <w:i/>
                <w:iCs/>
                <w:lang w:val="en-US"/>
              </w:rPr>
              <w:t>“3.5.2.4 Packet Tracer - Learn to use Packet Tracer”</w:t>
            </w:r>
            <w:r w:rsidRPr="004845E5">
              <w:rPr>
                <w:lang w:val="en-US"/>
              </w:rPr>
              <w:t xml:space="preserve"> e </w:t>
            </w:r>
            <w:r w:rsidRPr="004845E5">
              <w:rPr>
                <w:i/>
                <w:iCs/>
                <w:lang w:val="en-US"/>
              </w:rPr>
              <w:t>“3.5.2.5 Lab - Connect to a Wireless Router”</w:t>
            </w:r>
            <w:r w:rsidRPr="004845E5">
              <w:rPr>
                <w:lang w:val="en-US"/>
              </w:rPr>
              <w:t>.</w:t>
            </w:r>
            <w:proofErr w:type="gramEnd"/>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12A4C771" w14:textId="77777777" w:rsidR="006D1A6A" w:rsidRDefault="00C23D0F" w:rsidP="00911753">
            <w:pPr>
              <w:pStyle w:val="TableContents"/>
              <w:jc w:val="both"/>
            </w:pPr>
            <w:r>
              <w:lastRenderedPageBreak/>
              <w:t>4 Horas</w:t>
            </w:r>
          </w:p>
        </w:tc>
      </w:tr>
    </w:tbl>
    <w:p w14:paraId="20FF45E7" w14:textId="77777777" w:rsidR="006D1A6A" w:rsidRDefault="006D1A6A" w:rsidP="00911753">
      <w:pPr>
        <w:pStyle w:val="Standard"/>
        <w:jc w:val="both"/>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6D1A6A" w14:paraId="33381DF8" w14:textId="77777777">
        <w:tc>
          <w:tcPr>
            <w:tcW w:w="12469" w:type="dxa"/>
            <w:gridSpan w:val="5"/>
            <w:tcBorders>
              <w:top w:val="single" w:sz="2" w:space="0" w:color="000000"/>
              <w:left w:val="single" w:sz="2" w:space="0" w:color="000000"/>
              <w:bottom w:val="single" w:sz="2" w:space="0" w:color="000000"/>
            </w:tcBorders>
            <w:tcMar>
              <w:top w:w="55" w:type="dxa"/>
              <w:left w:w="55" w:type="dxa"/>
              <w:bottom w:w="55" w:type="dxa"/>
              <w:right w:w="55" w:type="dxa"/>
            </w:tcMar>
          </w:tcPr>
          <w:p w14:paraId="7C2977F8" w14:textId="77777777" w:rsidR="006D1A6A" w:rsidRDefault="00C23D0F">
            <w:pPr>
              <w:pStyle w:val="TableContents"/>
            </w:pPr>
            <w:r>
              <w:rPr>
                <w:b/>
                <w:bCs/>
              </w:rPr>
              <w:t>Situação de Aprendizagem 3:</w:t>
            </w:r>
          </w:p>
          <w:p w14:paraId="5DEC691E" w14:textId="77777777" w:rsidR="006D1A6A" w:rsidRDefault="00C23D0F" w:rsidP="00911753">
            <w:pPr>
              <w:pStyle w:val="TableContents"/>
              <w:jc w:val="both"/>
            </w:pPr>
            <w:r>
              <w:t xml:space="preserve">Após realizar a implementação da infraestrutura de rede (hardware), </w:t>
            </w:r>
            <w:r w:rsidR="008875F7">
              <w:t>A empresa SENAC Rio</w:t>
            </w:r>
            <w:r>
              <w:t xml:space="preserve"> dará continuidade ao projeto, estabelecendo as configurações necessárias para a conectividade IP. Para isto, ela requer que a equipe especializada defina todos os parâmetros necessários, bem como a utilização dos protocolos de endereçamento IP nas versões IPv4 e IPv6 em modo dual-</w:t>
            </w:r>
            <w:proofErr w:type="spellStart"/>
            <w:r>
              <w:t>stack</w:t>
            </w:r>
            <w:proofErr w:type="spellEnd"/>
            <w:r>
              <w:t>, para garantir uma suave transição. Por fim, alguns serviços de redes serã</w:t>
            </w:r>
            <w:r w:rsidR="00720D55">
              <w:t xml:space="preserve">o implementados </w:t>
            </w:r>
            <w:r w:rsidR="00C84B9C">
              <w:t>para testes</w:t>
            </w:r>
            <w:r>
              <w:t xml:space="preserve"> </w:t>
            </w:r>
            <w:r w:rsidR="00720D55">
              <w:t>e</w:t>
            </w:r>
            <w:r w:rsidR="00C84B9C">
              <w:t xml:space="preserve"> também para</w:t>
            </w:r>
            <w:r>
              <w:t xml:space="preserve"> garantir que a infraestrutura esteja plenamente funcional quando entrar em produção.</w:t>
            </w:r>
          </w:p>
          <w:p w14:paraId="51897FD6" w14:textId="77777777" w:rsidR="006D1A6A" w:rsidRDefault="00C23D0F" w:rsidP="00911753">
            <w:pPr>
              <w:pStyle w:val="TableContents"/>
              <w:jc w:val="both"/>
            </w:pPr>
            <w:r>
              <w:t xml:space="preserve">Nesta </w:t>
            </w:r>
            <w:r>
              <w:rPr>
                <w:b/>
                <w:bCs/>
              </w:rPr>
              <w:t>3</w:t>
            </w:r>
            <w:r>
              <w:rPr>
                <w:b/>
                <w:bCs/>
                <w:vertAlign w:val="superscript"/>
              </w:rPr>
              <w:t>a</w:t>
            </w:r>
            <w:r>
              <w:rPr>
                <w:b/>
                <w:bCs/>
              </w:rPr>
              <w:t>. etapa</w:t>
            </w:r>
            <w:r>
              <w:t>, os estudantes deverão realizar as especificações dos esquemas de endereçamento IP a serem utilizados, bem como a implementação de serviços básicos de redes, para fins de testes de conectividade e uso.</w:t>
            </w: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2FA09B7" w14:textId="77777777" w:rsidR="006D1A6A" w:rsidRDefault="00C23D0F">
            <w:pPr>
              <w:pStyle w:val="TableContents"/>
              <w:rPr>
                <w:b/>
                <w:bCs/>
              </w:rPr>
            </w:pPr>
            <w:r>
              <w:rPr>
                <w:b/>
                <w:bCs/>
              </w:rPr>
              <w:t>Carga Horária:</w:t>
            </w:r>
          </w:p>
          <w:p w14:paraId="6D536434" w14:textId="77777777" w:rsidR="006D1A6A" w:rsidRDefault="00C23D0F">
            <w:pPr>
              <w:pStyle w:val="TableContents"/>
            </w:pPr>
            <w:r>
              <w:t>20h / 5 aulas.</w:t>
            </w:r>
          </w:p>
        </w:tc>
      </w:tr>
      <w:tr w:rsidR="006D1A6A" w14:paraId="513BBAC2" w14:textId="77777777">
        <w:tc>
          <w:tcPr>
            <w:tcW w:w="14569" w:type="dxa"/>
            <w:gridSpan w:val="6"/>
            <w:tcBorders>
              <w:left w:val="single" w:sz="2" w:space="0" w:color="000000"/>
              <w:bottom w:val="single" w:sz="2" w:space="0" w:color="000000"/>
              <w:right w:val="single" w:sz="2" w:space="0" w:color="000000"/>
            </w:tcBorders>
            <w:tcMar>
              <w:top w:w="55" w:type="dxa"/>
              <w:left w:w="55" w:type="dxa"/>
              <w:bottom w:w="55" w:type="dxa"/>
              <w:right w:w="55" w:type="dxa"/>
            </w:tcMar>
          </w:tcPr>
          <w:p w14:paraId="0AE28F56" w14:textId="393D35F0" w:rsidR="006D1A6A" w:rsidRDefault="00C62ECF">
            <w:pPr>
              <w:pStyle w:val="TableContents"/>
              <w:rPr>
                <w:b/>
                <w:bCs/>
              </w:rPr>
            </w:pPr>
            <w:r>
              <w:rPr>
                <w:b/>
                <w:bCs/>
              </w:rPr>
              <w:t>Indicador</w:t>
            </w:r>
            <w:r w:rsidR="00C23D0F">
              <w:rPr>
                <w:b/>
                <w:bCs/>
              </w:rPr>
              <w:t>es:</w:t>
            </w:r>
          </w:p>
          <w:p w14:paraId="30A17A5C" w14:textId="451499A3" w:rsidR="006D1A6A" w:rsidRDefault="00C23D0F" w:rsidP="00C62ECF">
            <w:pPr>
              <w:pStyle w:val="TableContents"/>
              <w:numPr>
                <w:ilvl w:val="0"/>
                <w:numId w:val="8"/>
              </w:numPr>
            </w:pPr>
            <w:r>
              <w:t>Planeja redes locais conforme as condições do ambiente e necessidades do cliente.</w:t>
            </w:r>
          </w:p>
          <w:p w14:paraId="3DDFE407" w14:textId="4A74AFFA" w:rsidR="006D1A6A" w:rsidRDefault="00C23D0F" w:rsidP="00C62ECF">
            <w:pPr>
              <w:pStyle w:val="TableContents"/>
              <w:numPr>
                <w:ilvl w:val="0"/>
                <w:numId w:val="6"/>
              </w:numPr>
            </w:pPr>
            <w:r>
              <w:t>Configura equipamentos de redes locais de computadores, de acordo com projeto ou documentação pré-definida.</w:t>
            </w:r>
          </w:p>
        </w:tc>
      </w:tr>
      <w:tr w:rsidR="006D1A6A" w14:paraId="487EDB4B"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7B7872A0" w14:textId="77777777" w:rsidR="006D1A6A" w:rsidRDefault="00C23D0F">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56D24F45" w14:textId="77777777" w:rsidR="006D1A6A" w:rsidRDefault="00C23D0F">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5D3800AD" w14:textId="77777777" w:rsidR="006D1A6A" w:rsidRDefault="00C23D0F">
            <w:pPr>
              <w:pStyle w:val="TableContents"/>
              <w:jc w:val="center"/>
              <w:rPr>
                <w:b/>
                <w:bCs/>
              </w:rPr>
            </w:pPr>
            <w:r>
              <w:rPr>
                <w:b/>
                <w:bCs/>
              </w:rPr>
              <w:t>Avaliação</w:t>
            </w:r>
          </w:p>
        </w:tc>
      </w:tr>
      <w:tr w:rsidR="00F423F2" w14:paraId="47C8E0F2" w14:textId="77777777">
        <w:tc>
          <w:tcPr>
            <w:tcW w:w="2913" w:type="dxa"/>
            <w:tcBorders>
              <w:left w:val="single" w:sz="2" w:space="0" w:color="000000"/>
              <w:bottom w:val="single" w:sz="2" w:space="0" w:color="000000"/>
            </w:tcBorders>
            <w:tcMar>
              <w:top w:w="55" w:type="dxa"/>
              <w:left w:w="55" w:type="dxa"/>
              <w:bottom w:w="55" w:type="dxa"/>
              <w:right w:w="55" w:type="dxa"/>
            </w:tcMar>
          </w:tcPr>
          <w:p w14:paraId="45AF9C0B" w14:textId="77777777" w:rsidR="00F423F2" w:rsidRDefault="00F423F2" w:rsidP="00F423F2">
            <w:pPr>
              <w:pStyle w:val="TableContents"/>
              <w:jc w:val="center"/>
              <w:rPr>
                <w:b/>
                <w:bCs/>
              </w:rPr>
            </w:pPr>
            <w:r>
              <w:rPr>
                <w:b/>
                <w:bCs/>
              </w:rPr>
              <w:t>Conhecimentos</w:t>
            </w:r>
          </w:p>
          <w:p w14:paraId="7D023CFE" w14:textId="77777777" w:rsidR="00F423F2" w:rsidRDefault="00F423F2" w:rsidP="00F423F2">
            <w:pPr>
              <w:pStyle w:val="TableContents"/>
            </w:pPr>
            <w:r>
              <w:t>- Equipamentos de rede: ativos e passivos, principais características e instalação.</w:t>
            </w:r>
          </w:p>
          <w:p w14:paraId="59EAC4CC" w14:textId="77777777" w:rsidR="00F423F2" w:rsidRDefault="00F423F2" w:rsidP="00F423F2">
            <w:pPr>
              <w:pStyle w:val="Standard"/>
            </w:pPr>
            <w:r>
              <w:t>- Configuração de redes IP: endereçamento, identificação de padrão e cálculo de máscara.</w:t>
            </w:r>
          </w:p>
          <w:p w14:paraId="1E8CAEF0" w14:textId="77777777" w:rsidR="00F423F2" w:rsidRDefault="00F423F2" w:rsidP="00F423F2">
            <w:pPr>
              <w:pStyle w:val="Standard"/>
            </w:pPr>
            <w:r>
              <w:lastRenderedPageBreak/>
              <w:t>- Tipos de endereçamento: estático e dinâmico.</w:t>
            </w:r>
          </w:p>
          <w:p w14:paraId="161FE516" w14:textId="77777777" w:rsidR="00F423F2" w:rsidRDefault="00F423F2" w:rsidP="00F423F2">
            <w:pPr>
              <w:pStyle w:val="TableContents"/>
            </w:pPr>
            <w:r>
              <w:t>- Portas de comunicação: conceitos, funcionalidades e principais características.</w:t>
            </w:r>
          </w:p>
          <w:p w14:paraId="60A443CC" w14:textId="77777777" w:rsidR="00F423F2" w:rsidRDefault="00F423F2" w:rsidP="00F423F2">
            <w:pPr>
              <w:pStyle w:val="TableContents"/>
            </w:pPr>
            <w:r>
              <w:t>- Teste de redes: conceitos e aplicação.</w:t>
            </w:r>
          </w:p>
        </w:tc>
        <w:tc>
          <w:tcPr>
            <w:tcW w:w="2913" w:type="dxa"/>
            <w:tcBorders>
              <w:left w:val="single" w:sz="2" w:space="0" w:color="000000"/>
              <w:bottom w:val="single" w:sz="2" w:space="0" w:color="000000"/>
            </w:tcBorders>
            <w:tcMar>
              <w:top w:w="55" w:type="dxa"/>
              <w:left w:w="55" w:type="dxa"/>
              <w:bottom w:w="55" w:type="dxa"/>
              <w:right w:w="55" w:type="dxa"/>
            </w:tcMar>
          </w:tcPr>
          <w:p w14:paraId="18C9DBE7" w14:textId="77777777" w:rsidR="00F423F2" w:rsidRDefault="00F423F2" w:rsidP="00F423F2">
            <w:pPr>
              <w:pStyle w:val="TableContents"/>
              <w:jc w:val="center"/>
              <w:rPr>
                <w:b/>
                <w:bCs/>
              </w:rPr>
            </w:pPr>
            <w:r>
              <w:rPr>
                <w:b/>
                <w:bCs/>
              </w:rPr>
              <w:lastRenderedPageBreak/>
              <w:t>Habilidades</w:t>
            </w:r>
          </w:p>
          <w:p w14:paraId="1305EAE3" w14:textId="77777777" w:rsidR="00F423F2" w:rsidRDefault="00F423F2" w:rsidP="00F423F2">
            <w:pPr>
              <w:pStyle w:val="Standard"/>
            </w:pPr>
            <w:r>
              <w:t>- Elaborar projeto de redes locais.</w:t>
            </w:r>
          </w:p>
          <w:p w14:paraId="6510C241" w14:textId="77777777" w:rsidR="00F423F2" w:rsidRDefault="00F423F2" w:rsidP="00F423F2">
            <w:pPr>
              <w:pStyle w:val="Standard"/>
            </w:pPr>
            <w:r>
              <w:t>- Instalar e configura redes locais.</w:t>
            </w:r>
          </w:p>
          <w:p w14:paraId="4EF935DE" w14:textId="77777777" w:rsidR="00F423F2" w:rsidRDefault="00F423F2" w:rsidP="00F423F2">
            <w:pPr>
              <w:pStyle w:val="Standard"/>
            </w:pPr>
            <w:r>
              <w:t>- Elaborar documentos técnicos.</w:t>
            </w:r>
          </w:p>
          <w:p w14:paraId="499461F6" w14:textId="77777777" w:rsidR="00F423F2" w:rsidRDefault="00F423F2" w:rsidP="00F423F2">
            <w:pPr>
              <w:pStyle w:val="Standard"/>
            </w:pPr>
            <w:r>
              <w:lastRenderedPageBreak/>
              <w:t>- Organizar materiais, ferramentas, instrumentos, documentos e local de trabalho.</w:t>
            </w:r>
          </w:p>
          <w:p w14:paraId="5C7EEBD0" w14:textId="77777777" w:rsidR="00F423F2" w:rsidRDefault="00F423F2" w:rsidP="00F423F2">
            <w:pPr>
              <w:pStyle w:val="Standard"/>
            </w:pPr>
            <w:r>
              <w:t>- Administrar as etapas do processo de instalação e os recursos disponíveis.</w:t>
            </w:r>
          </w:p>
          <w:p w14:paraId="0C29756A" w14:textId="77777777" w:rsidR="00F423F2" w:rsidRDefault="00F423F2" w:rsidP="00F423F2">
            <w:pPr>
              <w:pStyle w:val="Standard"/>
            </w:pPr>
            <w:r>
              <w:t>- Utilizar termos técnicos em inglês nas rotinas de trabalho.</w:t>
            </w:r>
          </w:p>
        </w:tc>
        <w:tc>
          <w:tcPr>
            <w:tcW w:w="2913" w:type="dxa"/>
            <w:tcBorders>
              <w:left w:val="single" w:sz="2" w:space="0" w:color="000000"/>
              <w:bottom w:val="single" w:sz="2" w:space="0" w:color="000000"/>
            </w:tcBorders>
            <w:tcMar>
              <w:top w:w="55" w:type="dxa"/>
              <w:left w:w="55" w:type="dxa"/>
              <w:bottom w:w="55" w:type="dxa"/>
              <w:right w:w="55" w:type="dxa"/>
            </w:tcMar>
          </w:tcPr>
          <w:p w14:paraId="2D8A17BC" w14:textId="77777777" w:rsidR="00F423F2" w:rsidRDefault="00F423F2" w:rsidP="00F423F2">
            <w:pPr>
              <w:pStyle w:val="TableContents"/>
              <w:jc w:val="center"/>
              <w:rPr>
                <w:b/>
                <w:bCs/>
              </w:rPr>
            </w:pPr>
            <w:r>
              <w:rPr>
                <w:b/>
                <w:bCs/>
              </w:rPr>
              <w:lastRenderedPageBreak/>
              <w:t>Atitudes/Valores</w:t>
            </w:r>
          </w:p>
          <w:p w14:paraId="25BD51ED" w14:textId="77777777" w:rsidR="00F423F2" w:rsidRDefault="00F423F2" w:rsidP="00F423F2">
            <w:pPr>
              <w:pStyle w:val="TableContents"/>
            </w:pPr>
            <w:r>
              <w:t>- Zelo pela organização do ambiente de trabalho.</w:t>
            </w:r>
          </w:p>
          <w:p w14:paraId="6AFCC7A3" w14:textId="77777777" w:rsidR="00F423F2" w:rsidRDefault="00F423F2" w:rsidP="00F423F2">
            <w:pPr>
              <w:pStyle w:val="TableContents"/>
            </w:pPr>
            <w:r>
              <w:t>- Colaboração no desenvolvimento do trabalho em equipe.</w:t>
            </w:r>
          </w:p>
          <w:p w14:paraId="7E83B08C" w14:textId="77777777" w:rsidR="00F423F2" w:rsidRDefault="00F423F2" w:rsidP="00F423F2">
            <w:pPr>
              <w:pStyle w:val="TableContents"/>
            </w:pPr>
            <w:r>
              <w:t>- Sigilo no tratamento de dados e informações.</w:t>
            </w:r>
          </w:p>
          <w:p w14:paraId="1D18E046" w14:textId="77777777" w:rsidR="00F423F2" w:rsidRDefault="00F423F2" w:rsidP="00F423F2">
            <w:pPr>
              <w:pStyle w:val="TableContents"/>
            </w:pPr>
            <w:r>
              <w:lastRenderedPageBreak/>
              <w:t>- Senso crítico no desenvolvimento de soluções.</w:t>
            </w:r>
          </w:p>
        </w:tc>
        <w:tc>
          <w:tcPr>
            <w:tcW w:w="2913" w:type="dxa"/>
            <w:tcBorders>
              <w:left w:val="single" w:sz="2" w:space="0" w:color="000000"/>
              <w:bottom w:val="single" w:sz="2" w:space="0" w:color="000000"/>
            </w:tcBorders>
            <w:tcMar>
              <w:top w:w="55" w:type="dxa"/>
              <w:left w:w="55" w:type="dxa"/>
              <w:bottom w:w="55" w:type="dxa"/>
              <w:right w:w="55" w:type="dxa"/>
            </w:tcMar>
          </w:tcPr>
          <w:p w14:paraId="473E97A7" w14:textId="77777777" w:rsidR="00F423F2" w:rsidRDefault="00F423F2" w:rsidP="00F423F2">
            <w:pPr>
              <w:pStyle w:val="TableContents"/>
              <w:rPr>
                <w:color w:val="000000" w:themeColor="text1"/>
              </w:rPr>
            </w:pPr>
            <w:r>
              <w:rPr>
                <w:color w:val="000000" w:themeColor="text1"/>
              </w:rPr>
              <w:lastRenderedPageBreak/>
              <w:t xml:space="preserve">- Material oficial da academia CISCO (Networking Essentials) disponível em </w:t>
            </w:r>
            <w:hyperlink r:id="rId13" w:history="1">
              <w:r w:rsidRPr="00911753">
                <w:rPr>
                  <w:rStyle w:val="Hyperlink"/>
                  <w:color w:val="000000" w:themeColor="text1"/>
                  <w:u w:val="none"/>
                </w:rPr>
                <w:t>https://www.netacad.com/pt-br</w:t>
              </w:r>
            </w:hyperlink>
            <w:r w:rsidRPr="00911753">
              <w:rPr>
                <w:color w:val="000000" w:themeColor="text1"/>
              </w:rPr>
              <w:t>.</w:t>
            </w:r>
          </w:p>
          <w:p w14:paraId="474CC386" w14:textId="77777777" w:rsidR="00F423F2" w:rsidRDefault="00F423F2" w:rsidP="00F423F2">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66F5CE0F" w14:textId="77777777" w:rsidR="00F423F2" w:rsidRDefault="00F423F2" w:rsidP="00F423F2">
            <w:pPr>
              <w:pStyle w:val="TableContents"/>
              <w:rPr>
                <w:color w:val="000000" w:themeColor="text1"/>
              </w:rPr>
            </w:pPr>
            <w:r>
              <w:rPr>
                <w:color w:val="000000" w:themeColor="text1"/>
              </w:rPr>
              <w:t>- Internet;</w:t>
            </w:r>
          </w:p>
          <w:p w14:paraId="7EEF023E" w14:textId="77777777" w:rsidR="00F423F2" w:rsidRDefault="00F423F2" w:rsidP="00F423F2">
            <w:pPr>
              <w:pStyle w:val="TableContents"/>
              <w:rPr>
                <w:color w:val="000000" w:themeColor="text1"/>
              </w:rPr>
            </w:pPr>
            <w:r>
              <w:rPr>
                <w:color w:val="000000" w:themeColor="text1"/>
              </w:rPr>
              <w:t>- Laboratório.</w:t>
            </w:r>
          </w:p>
          <w:p w14:paraId="3D473C0D" w14:textId="3767A855" w:rsidR="00F423F2" w:rsidRDefault="00F423F2" w:rsidP="00F423F2">
            <w:pPr>
              <w:pStyle w:val="TableContents"/>
            </w:pPr>
          </w:p>
        </w:tc>
        <w:tc>
          <w:tcPr>
            <w:tcW w:w="2917"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70D79F9A" w14:textId="77777777" w:rsidR="00F423F2" w:rsidRDefault="00F423F2" w:rsidP="00F423F2">
            <w:pPr>
              <w:pStyle w:val="TableContents"/>
            </w:pPr>
            <w:r>
              <w:lastRenderedPageBreak/>
              <w:t>- Na etapa de avaliação, será tratado um estudo de caso, onde um problema deve ser tratado.</w:t>
            </w:r>
          </w:p>
          <w:p w14:paraId="1B12D1D5" w14:textId="77777777" w:rsidR="00F423F2" w:rsidRDefault="00F423F2" w:rsidP="00F423F2">
            <w:pPr>
              <w:pStyle w:val="TableContents"/>
            </w:pPr>
            <w:r>
              <w:t xml:space="preserve">- Nele o estudante deve desenvolver os conhecimentos adquiridos, calculando </w:t>
            </w:r>
            <w:proofErr w:type="spellStart"/>
            <w:r>
              <w:t>Ips</w:t>
            </w:r>
            <w:proofErr w:type="spellEnd"/>
            <w:r>
              <w:t xml:space="preserve"> e definindo </w:t>
            </w:r>
            <w:r>
              <w:lastRenderedPageBreak/>
              <w:t>escalabilidade de equipamentos.</w:t>
            </w:r>
          </w:p>
          <w:p w14:paraId="3C0887A9" w14:textId="77777777" w:rsidR="00F423F2" w:rsidRDefault="00F423F2" w:rsidP="00F423F2">
            <w:pPr>
              <w:pStyle w:val="TableContents"/>
            </w:pPr>
            <w:r>
              <w:t>- Como sugestão fica o tratamento de ampliação de uma rede.</w:t>
            </w:r>
          </w:p>
          <w:p w14:paraId="2E492979" w14:textId="77777777" w:rsidR="00F423F2" w:rsidRDefault="00F423F2" w:rsidP="00F423F2">
            <w:pPr>
              <w:pStyle w:val="TableContents"/>
            </w:pPr>
            <w:r>
              <w:t xml:space="preserve">- Para esta atividade deve ser utilizado o laboratório e seus recursos. Fica a escolha do instrutor tratar o laboratório de forma simulada com </w:t>
            </w:r>
            <w:proofErr w:type="spellStart"/>
            <w:r>
              <w:t>Packet</w:t>
            </w:r>
            <w:proofErr w:type="spellEnd"/>
            <w:r>
              <w:t xml:space="preserve"> </w:t>
            </w:r>
            <w:proofErr w:type="spellStart"/>
            <w:r>
              <w:t>Tracer</w:t>
            </w:r>
            <w:proofErr w:type="spellEnd"/>
            <w:r>
              <w:t xml:space="preserve"> ou real com os equipamentos disponíveis.</w:t>
            </w:r>
          </w:p>
        </w:tc>
      </w:tr>
    </w:tbl>
    <w:p w14:paraId="006A8387" w14:textId="77777777" w:rsidR="00C23D0F" w:rsidRDefault="00C23D0F">
      <w:pPr>
        <w:rPr>
          <w:vanish/>
        </w:rPr>
      </w:pPr>
    </w:p>
    <w:tbl>
      <w:tblPr>
        <w:tblW w:w="14569" w:type="dxa"/>
        <w:tblLayout w:type="fixed"/>
        <w:tblCellMar>
          <w:left w:w="10" w:type="dxa"/>
          <w:right w:w="10" w:type="dxa"/>
        </w:tblCellMar>
        <w:tblLook w:val="0000" w:firstRow="0" w:lastRow="0" w:firstColumn="0" w:lastColumn="0" w:noHBand="0" w:noVBand="0"/>
      </w:tblPr>
      <w:tblGrid>
        <w:gridCol w:w="11681"/>
        <w:gridCol w:w="2888"/>
      </w:tblGrid>
      <w:tr w:rsidR="006D1A6A" w14:paraId="0B759FFF" w14:textId="77777777">
        <w:tc>
          <w:tcPr>
            <w:tcW w:w="14569" w:type="dxa"/>
            <w:gridSpan w:val="2"/>
            <w:tcBorders>
              <w:top w:val="single" w:sz="2" w:space="0" w:color="000000"/>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11447CD5" w14:textId="77777777" w:rsidR="006D1A6A" w:rsidRDefault="00C23D0F">
            <w:pPr>
              <w:pStyle w:val="TableContents"/>
              <w:jc w:val="center"/>
              <w:rPr>
                <w:b/>
                <w:bCs/>
              </w:rPr>
            </w:pPr>
            <w:r>
              <w:rPr>
                <w:b/>
                <w:bCs/>
              </w:rPr>
              <w:t>Planejamento das Aulas</w:t>
            </w:r>
          </w:p>
        </w:tc>
      </w:tr>
      <w:tr w:rsidR="006D1A6A" w14:paraId="5474BAA8"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A87A37C" w14:textId="77777777" w:rsidR="006D1A6A" w:rsidRDefault="00C23D0F">
            <w:pPr>
              <w:pStyle w:val="TableContents"/>
              <w:jc w:val="center"/>
            </w:pPr>
            <w:r>
              <w:rPr>
                <w:b/>
                <w:bCs/>
              </w:rPr>
              <w:t>Detalhamento da Situação de Aprendizagem 3</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0097A3D4" w14:textId="77777777" w:rsidR="006D1A6A" w:rsidRDefault="00C23D0F">
            <w:pPr>
              <w:pStyle w:val="TableContents"/>
              <w:jc w:val="center"/>
              <w:rPr>
                <w:b/>
                <w:bCs/>
              </w:rPr>
            </w:pPr>
            <w:r>
              <w:rPr>
                <w:b/>
                <w:bCs/>
              </w:rPr>
              <w:t>Data</w:t>
            </w:r>
          </w:p>
        </w:tc>
      </w:tr>
      <w:tr w:rsidR="006D1A6A" w14:paraId="2007D4BD"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1D29932E" w14:textId="77777777" w:rsidR="006D1A6A" w:rsidRDefault="00C23D0F" w:rsidP="00911753">
            <w:pPr>
              <w:pStyle w:val="TableContents"/>
              <w:jc w:val="both"/>
              <w:rPr>
                <w:b/>
                <w:bCs/>
              </w:rPr>
            </w:pPr>
            <w:r>
              <w:rPr>
                <w:b/>
                <w:bCs/>
              </w:rPr>
              <w:t>Aula 1:</w:t>
            </w:r>
          </w:p>
          <w:p w14:paraId="5F0009FA" w14:textId="12F69FEA" w:rsidR="00673805" w:rsidRDefault="00F423F2" w:rsidP="00911753">
            <w:pPr>
              <w:pStyle w:val="TableContents"/>
              <w:numPr>
                <w:ilvl w:val="0"/>
                <w:numId w:val="9"/>
              </w:numPr>
              <w:jc w:val="both"/>
            </w:pPr>
            <w:r>
              <w:rPr>
                <w:b/>
                <w:bCs/>
              </w:rPr>
              <w:t>Ação</w:t>
            </w:r>
            <w:r w:rsidR="00673805" w:rsidRPr="00673805">
              <w:rPr>
                <w:b/>
                <w:bCs/>
              </w:rPr>
              <w:t>:</w:t>
            </w:r>
            <w:r w:rsidR="00C23D0F">
              <w:t xml:space="preserve"> </w:t>
            </w:r>
            <w:r w:rsidR="00673805">
              <w:t>utilizando a plataforma CISCO e navegação de pesquisa aberta na internet, os estudantes deverão</w:t>
            </w:r>
            <w:r w:rsidR="00C23D0F">
              <w:t xml:space="preserve"> definir qual será o esquema de endereçamento a ser utilizado na infraestrutura de redes da empresa em questão: IPv4, IPv6 ou ambos. Peça-os para montarem uma apresentação, na qual possam discutir os detalhes técnicos inerentes de cada protocolo. A apresentação em questão deverá ser realizada em um grupo de forma colaborativa e deverá ser arquivada em anexo, juntamente com as atividades anteriores. </w:t>
            </w:r>
          </w:p>
          <w:p w14:paraId="1F8B937D" w14:textId="77777777" w:rsidR="00673805" w:rsidRDefault="00673805" w:rsidP="00911753">
            <w:pPr>
              <w:pStyle w:val="TableContents"/>
              <w:numPr>
                <w:ilvl w:val="0"/>
                <w:numId w:val="9"/>
              </w:numPr>
              <w:jc w:val="both"/>
            </w:pPr>
            <w:r>
              <w:rPr>
                <w:b/>
                <w:bCs/>
              </w:rPr>
              <w:t>Reflexão</w:t>
            </w:r>
            <w:r w:rsidR="00C23D0F" w:rsidRPr="00673805">
              <w:rPr>
                <w:b/>
                <w:bCs/>
              </w:rPr>
              <w:t>:</w:t>
            </w:r>
            <w:r w:rsidR="00C23D0F">
              <w:t xml:space="preserve"> o instrutor deverá realizar a apresentação (slides) do 4o. capítulo, intitulado </w:t>
            </w:r>
            <w:r w:rsidR="00C23D0F" w:rsidRPr="00673805">
              <w:rPr>
                <w:i/>
                <w:iCs/>
              </w:rPr>
              <w:t>“Endereçamento de rede”</w:t>
            </w:r>
            <w:r w:rsidR="00C23D0F">
              <w:t xml:space="preserve">, explicando o conteúdo dos slides conforme a evolução da apresentação. Ao final da apresentação, o instrutor deverá solicitar aos estudantes a realizarem uma reflexão em relação a apresentação feita, </w:t>
            </w:r>
            <w:r>
              <w:t>montando grupos de discussão em sala. O proposito será a atualização das atividades documentadas com a inserção destes novos dados.</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8A5E9D1" w14:textId="77777777" w:rsidR="006D1A6A" w:rsidRDefault="00C23D0F">
            <w:pPr>
              <w:pStyle w:val="TableContents"/>
            </w:pPr>
            <w:r>
              <w:t>4 horas.</w:t>
            </w:r>
          </w:p>
        </w:tc>
      </w:tr>
      <w:tr w:rsidR="006D1A6A" w14:paraId="065527D4"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67791A05" w14:textId="77777777" w:rsidR="006D1A6A" w:rsidRDefault="00C23D0F" w:rsidP="00F423F2">
            <w:pPr>
              <w:pStyle w:val="TableContents"/>
              <w:jc w:val="both"/>
            </w:pPr>
            <w:r>
              <w:rPr>
                <w:b/>
                <w:bCs/>
              </w:rPr>
              <w:t>Aula 2:</w:t>
            </w:r>
          </w:p>
          <w:p w14:paraId="2BE816F9" w14:textId="77777777" w:rsidR="00D54977" w:rsidRDefault="00C23D0F" w:rsidP="00F423F2">
            <w:pPr>
              <w:pStyle w:val="TableContents"/>
              <w:numPr>
                <w:ilvl w:val="0"/>
                <w:numId w:val="9"/>
              </w:numPr>
              <w:jc w:val="both"/>
            </w:pPr>
            <w:r>
              <w:rPr>
                <w:b/>
                <w:bCs/>
              </w:rPr>
              <w:t>Ação (parte 1):</w:t>
            </w:r>
            <w:r>
              <w:t xml:space="preserve"> o instrutor deverá realizar novamente uma demonstração de como funciona a comunica</w:t>
            </w:r>
            <w:r w:rsidR="00D54977">
              <w:t>ção em uma rede de computadores</w:t>
            </w:r>
            <w:r>
              <w:t xml:space="preserve"> através do uso dos recursos de simulação do software simulador de redes </w:t>
            </w:r>
            <w:proofErr w:type="spellStart"/>
            <w:r>
              <w:t>Packet</w:t>
            </w:r>
            <w:proofErr w:type="spellEnd"/>
            <w:r>
              <w:t xml:space="preserve"> </w:t>
            </w:r>
            <w:proofErr w:type="spellStart"/>
            <w:r>
              <w:t>Tracer</w:t>
            </w:r>
            <w:proofErr w:type="spellEnd"/>
            <w:r>
              <w:t xml:space="preserve">. Desta vez, deverá implementar o protocolo IPv4 e utilizar o serviço de rede DHCPv4 para realizar a distribuição de </w:t>
            </w:r>
            <w:r>
              <w:lastRenderedPageBreak/>
              <w:t>endereços de forma automática, facilitando o processo de ingresso das máquinas na rede.</w:t>
            </w:r>
          </w:p>
          <w:p w14:paraId="01C60A2E" w14:textId="77777777" w:rsidR="00D54977" w:rsidRDefault="00D54977" w:rsidP="00F423F2">
            <w:pPr>
              <w:pStyle w:val="TableContents"/>
              <w:ind w:left="720"/>
              <w:jc w:val="both"/>
            </w:pPr>
            <w:r>
              <w:t>Após a primeira atividade com o IPV4 o</w:t>
            </w:r>
            <w:r w:rsidR="00C23D0F">
              <w:t xml:space="preserve"> instrutor deverá realizar a implementação do protocolo de endereçamento IPv6 e utili</w:t>
            </w:r>
            <w:r>
              <w:t>zar o serviço SLAAC para a autoconfiguração</w:t>
            </w:r>
            <w:r w:rsidR="00C23D0F">
              <w:t xml:space="preserve"> das estações</w:t>
            </w:r>
          </w:p>
          <w:p w14:paraId="25813146" w14:textId="77777777" w:rsidR="00D54977" w:rsidRDefault="00D54977" w:rsidP="00F423F2">
            <w:pPr>
              <w:pStyle w:val="TableContents"/>
              <w:ind w:left="720"/>
              <w:jc w:val="both"/>
            </w:pPr>
            <w:r>
              <w:t xml:space="preserve">Peça que os estudantes iniciem a implementação destes laboratórios no </w:t>
            </w:r>
            <w:proofErr w:type="spellStart"/>
            <w:r>
              <w:t>Packet</w:t>
            </w:r>
            <w:proofErr w:type="spellEnd"/>
            <w:r>
              <w:t xml:space="preserve"> </w:t>
            </w:r>
            <w:proofErr w:type="spellStart"/>
            <w:r>
              <w:t>Tracer</w:t>
            </w:r>
            <w:proofErr w:type="spellEnd"/>
            <w:r>
              <w:t xml:space="preserve"> utilizando como base os exercícios propostos na plataforma da CISCO.</w:t>
            </w:r>
          </w:p>
          <w:p w14:paraId="684C0480" w14:textId="77777777" w:rsidR="00D54977" w:rsidRDefault="00D54977" w:rsidP="00F423F2">
            <w:pPr>
              <w:pStyle w:val="TableContents"/>
              <w:ind w:left="720"/>
              <w:jc w:val="both"/>
            </w:pPr>
          </w:p>
          <w:p w14:paraId="47558A93" w14:textId="77777777" w:rsidR="006D1A6A" w:rsidRDefault="00C23D0F" w:rsidP="00F423F2">
            <w:pPr>
              <w:pStyle w:val="TableContents"/>
              <w:ind w:left="720"/>
              <w:jc w:val="both"/>
            </w:pPr>
            <w:r>
              <w:t xml:space="preserve">Para este encontro, as seguintes atividades concedidas pela plataforma poderão ser usadas: </w:t>
            </w:r>
            <w:r>
              <w:rPr>
                <w:i/>
                <w:iCs/>
              </w:rPr>
              <w:t xml:space="preserve">“4.1.1.2 </w:t>
            </w:r>
            <w:proofErr w:type="spellStart"/>
            <w:r>
              <w:rPr>
                <w:i/>
                <w:iCs/>
              </w:rPr>
              <w:t>Packet</w:t>
            </w:r>
            <w:proofErr w:type="spellEnd"/>
            <w:r>
              <w:rPr>
                <w:i/>
                <w:iCs/>
              </w:rPr>
              <w:t xml:space="preserve"> </w:t>
            </w:r>
            <w:proofErr w:type="spellStart"/>
            <w:r>
              <w:rPr>
                <w:i/>
                <w:iCs/>
              </w:rPr>
              <w:t>Tracer</w:t>
            </w:r>
            <w:proofErr w:type="spellEnd"/>
            <w:r>
              <w:rPr>
                <w:i/>
                <w:iCs/>
              </w:rPr>
              <w:t xml:space="preserve"> - </w:t>
            </w:r>
            <w:proofErr w:type="spellStart"/>
            <w:r>
              <w:rPr>
                <w:i/>
                <w:iCs/>
              </w:rPr>
              <w:t>Connecting</w:t>
            </w:r>
            <w:proofErr w:type="spellEnd"/>
            <w:r>
              <w:rPr>
                <w:i/>
                <w:iCs/>
              </w:rPr>
              <w:t xml:space="preserve"> </w:t>
            </w:r>
            <w:proofErr w:type="spellStart"/>
            <w:r>
              <w:rPr>
                <w:i/>
                <w:iCs/>
              </w:rPr>
              <w:t>to</w:t>
            </w:r>
            <w:proofErr w:type="spellEnd"/>
            <w:r>
              <w:rPr>
                <w:i/>
                <w:iCs/>
              </w:rPr>
              <w:t xml:space="preserve"> a Web Server”</w:t>
            </w:r>
            <w:r>
              <w:t xml:space="preserve">, </w:t>
            </w:r>
            <w:r>
              <w:rPr>
                <w:i/>
                <w:iCs/>
              </w:rPr>
              <w:t xml:space="preserve">“4.1.4.4 </w:t>
            </w:r>
            <w:proofErr w:type="spellStart"/>
            <w:r>
              <w:rPr>
                <w:i/>
                <w:iCs/>
              </w:rPr>
              <w:t>Lab</w:t>
            </w:r>
            <w:proofErr w:type="spellEnd"/>
            <w:r>
              <w:rPr>
                <w:i/>
                <w:iCs/>
              </w:rPr>
              <w:t xml:space="preserve"> - </w:t>
            </w:r>
            <w:proofErr w:type="spellStart"/>
            <w:r>
              <w:rPr>
                <w:i/>
                <w:iCs/>
              </w:rPr>
              <w:t>Using</w:t>
            </w:r>
            <w:proofErr w:type="spellEnd"/>
            <w:r>
              <w:rPr>
                <w:i/>
                <w:iCs/>
              </w:rPr>
              <w:t xml:space="preserve"> Windows </w:t>
            </w:r>
            <w:proofErr w:type="spellStart"/>
            <w:r>
              <w:rPr>
                <w:i/>
                <w:iCs/>
              </w:rPr>
              <w:t>Calculator</w:t>
            </w:r>
            <w:proofErr w:type="spellEnd"/>
            <w:r>
              <w:rPr>
                <w:i/>
                <w:iCs/>
              </w:rPr>
              <w:t xml:space="preserve"> for </w:t>
            </w:r>
            <w:proofErr w:type="spellStart"/>
            <w:r>
              <w:rPr>
                <w:i/>
                <w:iCs/>
              </w:rPr>
              <w:t>Binary</w:t>
            </w:r>
            <w:proofErr w:type="spellEnd"/>
            <w:r>
              <w:rPr>
                <w:i/>
                <w:iCs/>
              </w:rPr>
              <w:t xml:space="preserve"> </w:t>
            </w:r>
            <w:proofErr w:type="spellStart"/>
            <w:r>
              <w:rPr>
                <w:i/>
                <w:iCs/>
              </w:rPr>
              <w:t>Conversions</w:t>
            </w:r>
            <w:proofErr w:type="spellEnd"/>
            <w:r>
              <w:rPr>
                <w:i/>
                <w:iCs/>
              </w:rPr>
              <w:t>”</w:t>
            </w:r>
            <w:r>
              <w:t xml:space="preserve">, </w:t>
            </w:r>
            <w:r>
              <w:rPr>
                <w:i/>
                <w:iCs/>
              </w:rPr>
              <w:t xml:space="preserve">“4.3.3.3 </w:t>
            </w:r>
            <w:proofErr w:type="spellStart"/>
            <w:r>
              <w:rPr>
                <w:i/>
                <w:iCs/>
              </w:rPr>
              <w:t>Packet</w:t>
            </w:r>
            <w:proofErr w:type="spellEnd"/>
            <w:r>
              <w:rPr>
                <w:i/>
                <w:iCs/>
              </w:rPr>
              <w:t xml:space="preserve"> </w:t>
            </w:r>
            <w:proofErr w:type="spellStart"/>
            <w:r>
              <w:rPr>
                <w:i/>
                <w:iCs/>
              </w:rPr>
              <w:t>Tracer</w:t>
            </w:r>
            <w:proofErr w:type="spellEnd"/>
            <w:r>
              <w:rPr>
                <w:i/>
                <w:iCs/>
              </w:rPr>
              <w:t xml:space="preserve"> - Configure DHCP </w:t>
            </w:r>
            <w:proofErr w:type="spellStart"/>
            <w:r>
              <w:rPr>
                <w:i/>
                <w:iCs/>
              </w:rPr>
              <w:t>on</w:t>
            </w:r>
            <w:proofErr w:type="spellEnd"/>
            <w:r>
              <w:rPr>
                <w:i/>
                <w:iCs/>
              </w:rPr>
              <w:t xml:space="preserve"> a Wireless </w:t>
            </w:r>
            <w:proofErr w:type="spellStart"/>
            <w:r>
              <w:rPr>
                <w:i/>
                <w:iCs/>
              </w:rPr>
              <w:t>Router</w:t>
            </w:r>
            <w:proofErr w:type="spellEnd"/>
            <w:r>
              <w:rPr>
                <w:i/>
                <w:iCs/>
              </w:rPr>
              <w:t>”</w:t>
            </w:r>
            <w:r>
              <w:t xml:space="preserve"> e </w:t>
            </w:r>
            <w:r>
              <w:rPr>
                <w:i/>
                <w:iCs/>
              </w:rPr>
              <w:t xml:space="preserve">“4.4.3.2 </w:t>
            </w:r>
            <w:proofErr w:type="spellStart"/>
            <w:r>
              <w:rPr>
                <w:i/>
                <w:iCs/>
              </w:rPr>
              <w:t>Packet</w:t>
            </w:r>
            <w:proofErr w:type="spellEnd"/>
            <w:r>
              <w:rPr>
                <w:i/>
                <w:iCs/>
              </w:rPr>
              <w:t xml:space="preserve"> </w:t>
            </w:r>
            <w:proofErr w:type="spellStart"/>
            <w:r>
              <w:rPr>
                <w:i/>
                <w:iCs/>
              </w:rPr>
              <w:t>Tracer</w:t>
            </w:r>
            <w:proofErr w:type="spellEnd"/>
            <w:r>
              <w:rPr>
                <w:i/>
                <w:iCs/>
              </w:rPr>
              <w:t xml:space="preserve"> - Examine NAT </w:t>
            </w:r>
            <w:proofErr w:type="spellStart"/>
            <w:r>
              <w:rPr>
                <w:i/>
                <w:iCs/>
              </w:rPr>
              <w:t>on</w:t>
            </w:r>
            <w:proofErr w:type="spellEnd"/>
            <w:r>
              <w:rPr>
                <w:i/>
                <w:iCs/>
              </w:rPr>
              <w:t xml:space="preserve"> a Wireless </w:t>
            </w:r>
            <w:proofErr w:type="spellStart"/>
            <w:r>
              <w:rPr>
                <w:i/>
                <w:iCs/>
              </w:rPr>
              <w:t>Router</w:t>
            </w:r>
            <w:proofErr w:type="spellEnd"/>
            <w:r>
              <w:rPr>
                <w:i/>
                <w:iCs/>
              </w:rPr>
              <w:t>”</w:t>
            </w:r>
            <w:r>
              <w:t>.</w:t>
            </w:r>
          </w:p>
          <w:p w14:paraId="37B20EB5" w14:textId="77777777" w:rsidR="006D1A6A" w:rsidRDefault="006D1A6A" w:rsidP="00F423F2">
            <w:pPr>
              <w:pStyle w:val="TableContents"/>
              <w:jc w:val="both"/>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4EAFF69" w14:textId="77777777" w:rsidR="006D1A6A" w:rsidRDefault="00C23D0F">
            <w:pPr>
              <w:pStyle w:val="TableContents"/>
            </w:pPr>
            <w:r>
              <w:lastRenderedPageBreak/>
              <w:t>4 horas.</w:t>
            </w:r>
          </w:p>
        </w:tc>
      </w:tr>
      <w:tr w:rsidR="006D1A6A" w14:paraId="5A3AAB34"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0BE5AAD6" w14:textId="77777777" w:rsidR="006D1A6A" w:rsidRDefault="00C23D0F" w:rsidP="00F423F2">
            <w:pPr>
              <w:pStyle w:val="TableContents"/>
              <w:jc w:val="both"/>
            </w:pPr>
            <w:r>
              <w:rPr>
                <w:b/>
                <w:bCs/>
              </w:rPr>
              <w:t>Aula 3:</w:t>
            </w:r>
          </w:p>
          <w:p w14:paraId="04D79DC6" w14:textId="77777777" w:rsidR="006D1A6A" w:rsidRDefault="00D54977" w:rsidP="00F423F2">
            <w:pPr>
              <w:pStyle w:val="TableContents"/>
              <w:numPr>
                <w:ilvl w:val="0"/>
                <w:numId w:val="9"/>
              </w:numPr>
              <w:jc w:val="both"/>
            </w:pPr>
            <w:r>
              <w:rPr>
                <w:b/>
                <w:bCs/>
              </w:rPr>
              <w:t>Ação (</w:t>
            </w:r>
            <w:r w:rsidR="00C23D0F">
              <w:rPr>
                <w:b/>
                <w:bCs/>
              </w:rPr>
              <w:t>parte 2):</w:t>
            </w:r>
            <w:r w:rsidR="00C23D0F">
              <w:t xml:space="preserve"> o instrutor deverá realizar novamente a demonstração de como funciona a comunicação em uma rede de computadores, através do uso de equipamentos reais disponíveis nos laboratórios de informática. Após a demonstração, nesta </w:t>
            </w:r>
            <w:r>
              <w:t>segunda</w:t>
            </w:r>
            <w:r w:rsidR="00C23D0F">
              <w:t xml:space="preserve"> etapa os estudantes deverão ser agrupados conforme a disponibilidade dos equipamentos e cada um deles deverá executar uma parte do diagrama da rede (</w:t>
            </w:r>
            <w:r>
              <w:t>disponibilizado nos exercícios da plataforma CISCO</w:t>
            </w:r>
            <w:r w:rsidR="00C23D0F">
              <w:t xml:space="preserve">). </w:t>
            </w:r>
          </w:p>
          <w:p w14:paraId="5ECC7A16" w14:textId="77777777" w:rsidR="00D54977" w:rsidRDefault="00D54977" w:rsidP="00F423F2">
            <w:pPr>
              <w:pStyle w:val="TableContents"/>
              <w:ind w:left="720"/>
              <w:jc w:val="both"/>
            </w:pPr>
          </w:p>
          <w:p w14:paraId="657490EE" w14:textId="77777777" w:rsidR="00D54977" w:rsidRPr="004845E5" w:rsidRDefault="00D54977" w:rsidP="00F423F2">
            <w:pPr>
              <w:pStyle w:val="TableContents"/>
              <w:ind w:left="720"/>
              <w:jc w:val="both"/>
              <w:rPr>
                <w:lang w:val="en-US"/>
              </w:rPr>
            </w:pPr>
            <w:r>
              <w:t xml:space="preserve">Mantem as atividades da plataforma recomendadas na aula 2. </w:t>
            </w:r>
            <w:r w:rsidRPr="004845E5">
              <w:rPr>
                <w:i/>
                <w:iCs/>
                <w:lang w:val="en-US"/>
              </w:rPr>
              <w:t>“4.1.1.2 Packet Tracer - Connecting to a Web Server”</w:t>
            </w:r>
            <w:r w:rsidRPr="004845E5">
              <w:rPr>
                <w:lang w:val="en-US"/>
              </w:rPr>
              <w:t xml:space="preserve">, </w:t>
            </w:r>
            <w:r w:rsidRPr="004845E5">
              <w:rPr>
                <w:i/>
                <w:iCs/>
                <w:lang w:val="en-US"/>
              </w:rPr>
              <w:t>“4.1.4.4 Lab - Using Windows Calculator for Binary Conversions”</w:t>
            </w:r>
            <w:r w:rsidRPr="004845E5">
              <w:rPr>
                <w:lang w:val="en-US"/>
              </w:rPr>
              <w:t xml:space="preserve">, </w:t>
            </w:r>
            <w:r w:rsidRPr="004845E5">
              <w:rPr>
                <w:i/>
                <w:iCs/>
                <w:lang w:val="en-US"/>
              </w:rPr>
              <w:t>“4.3.3.3 Packet Tracer - Configure DHCP on a Wireless Router”</w:t>
            </w:r>
            <w:r w:rsidRPr="004845E5">
              <w:rPr>
                <w:lang w:val="en-US"/>
              </w:rPr>
              <w:t xml:space="preserve"> e </w:t>
            </w:r>
            <w:r w:rsidRPr="004845E5">
              <w:rPr>
                <w:i/>
                <w:iCs/>
                <w:lang w:val="en-US"/>
              </w:rPr>
              <w:t>“4.4.3.2 Packet Tracer - Examine NAT on a Wireless Router”</w:t>
            </w:r>
            <w:r w:rsidRPr="004845E5">
              <w:rPr>
                <w:lang w:val="en-US"/>
              </w:rPr>
              <w:t>.</w:t>
            </w:r>
          </w:p>
          <w:p w14:paraId="43E8ECBA" w14:textId="77777777" w:rsidR="00D54977" w:rsidRPr="004845E5" w:rsidRDefault="00D54977" w:rsidP="00F423F2">
            <w:pPr>
              <w:pStyle w:val="TableContents"/>
              <w:ind w:left="720"/>
              <w:jc w:val="both"/>
              <w:rPr>
                <w:lang w:val="en-US"/>
              </w:rPr>
            </w:pPr>
          </w:p>
          <w:p w14:paraId="59CE757C" w14:textId="77777777" w:rsidR="006D1A6A" w:rsidRPr="004845E5" w:rsidRDefault="006D1A6A" w:rsidP="00F423F2">
            <w:pPr>
              <w:pStyle w:val="TableContents"/>
              <w:jc w:val="both"/>
              <w:rPr>
                <w:lang w:val="en-US"/>
              </w:rPr>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607DEEAF" w14:textId="77777777" w:rsidR="006D1A6A" w:rsidRDefault="00C23D0F">
            <w:pPr>
              <w:pStyle w:val="TableContents"/>
            </w:pPr>
            <w:r>
              <w:t>4 horas.</w:t>
            </w:r>
          </w:p>
        </w:tc>
      </w:tr>
      <w:tr w:rsidR="006D1A6A" w14:paraId="3CD11942"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17C6DEDB" w14:textId="77777777" w:rsidR="006D1A6A" w:rsidRDefault="00C23D0F" w:rsidP="00F423F2">
            <w:pPr>
              <w:pStyle w:val="TableContents"/>
              <w:jc w:val="both"/>
            </w:pPr>
            <w:r>
              <w:rPr>
                <w:b/>
                <w:bCs/>
              </w:rPr>
              <w:t>Aula 4:</w:t>
            </w:r>
          </w:p>
          <w:p w14:paraId="43603FCA" w14:textId="29477882" w:rsidR="006D1A6A" w:rsidRDefault="00F423F2" w:rsidP="00F423F2">
            <w:pPr>
              <w:pStyle w:val="TableContents"/>
              <w:numPr>
                <w:ilvl w:val="0"/>
                <w:numId w:val="9"/>
              </w:numPr>
              <w:jc w:val="both"/>
            </w:pPr>
            <w:r>
              <w:rPr>
                <w:b/>
                <w:bCs/>
              </w:rPr>
              <w:t>Ação</w:t>
            </w:r>
            <w:r w:rsidR="00D54977">
              <w:rPr>
                <w:b/>
                <w:bCs/>
              </w:rPr>
              <w:t>:</w:t>
            </w:r>
            <w:r w:rsidR="00D54977">
              <w:t xml:space="preserve"> faça uma apresentação sobre a necessidade de criação de relatórios, cite exemplos e peça para eles</w:t>
            </w:r>
            <w:r w:rsidR="00C23D0F">
              <w:t xml:space="preserve"> m</w:t>
            </w:r>
            <w:r w:rsidR="00D54977">
              <w:t>ontarem um relatório técnico, no</w:t>
            </w:r>
            <w:r w:rsidR="00C23D0F">
              <w:t xml:space="preserve"> qual possam discutir os detalhes inerentes de cada serviço e seus respectivos protocolos. O relatório em questão deverá ser realizado em um </w:t>
            </w:r>
            <w:r w:rsidR="00D54977">
              <w:t>grupo</w:t>
            </w:r>
            <w:r w:rsidR="00C23D0F">
              <w:t xml:space="preserve"> atuando de forma colaborativa. </w:t>
            </w:r>
          </w:p>
          <w:p w14:paraId="5E7C061E" w14:textId="77777777" w:rsidR="00D54977" w:rsidRDefault="00D54977" w:rsidP="00F423F2">
            <w:pPr>
              <w:pStyle w:val="TableContents"/>
              <w:numPr>
                <w:ilvl w:val="0"/>
                <w:numId w:val="9"/>
              </w:numPr>
              <w:jc w:val="both"/>
            </w:pPr>
            <w:r>
              <w:rPr>
                <w:b/>
                <w:bCs/>
              </w:rPr>
              <w:t>Reflexão</w:t>
            </w:r>
            <w:r w:rsidR="00C23D0F">
              <w:rPr>
                <w:b/>
                <w:bCs/>
              </w:rPr>
              <w:t>:</w:t>
            </w:r>
            <w:r w:rsidR="00C23D0F">
              <w:t xml:space="preserve"> o instrutor deverá realizar a apresentação (slides) do 5o. capítulo, intitulado </w:t>
            </w:r>
            <w:r w:rsidR="00C23D0F">
              <w:rPr>
                <w:i/>
                <w:iCs/>
              </w:rPr>
              <w:t>“Fornecimento de serviços de rede”</w:t>
            </w:r>
            <w:r w:rsidR="00C23D0F">
              <w:t xml:space="preserve">, explicando o conteúdo dos slides conforme a evolução da apresentação. Ao final da apresentação, o instrutor deverá solicitar aos estudantes a realizarem uma reflexão em relação a apresentação feita, para que possam realizar </w:t>
            </w:r>
            <w:r>
              <w:lastRenderedPageBreak/>
              <w:t>as atualizações das tarefas e relatórios criados anteriormente</w:t>
            </w:r>
            <w:r w:rsidR="00C23D0F">
              <w:t xml:space="preserve">. </w:t>
            </w:r>
          </w:p>
          <w:p w14:paraId="57038FA7" w14:textId="77777777" w:rsidR="006D1A6A" w:rsidRDefault="006D1A6A" w:rsidP="00F423F2">
            <w:pPr>
              <w:pStyle w:val="TableContents"/>
              <w:ind w:left="720"/>
              <w:jc w:val="both"/>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3EAAE2F1" w14:textId="77777777" w:rsidR="006D1A6A" w:rsidRDefault="00C23D0F">
            <w:pPr>
              <w:pStyle w:val="TableContents"/>
            </w:pPr>
            <w:r>
              <w:lastRenderedPageBreak/>
              <w:t>4 horas.</w:t>
            </w:r>
          </w:p>
        </w:tc>
      </w:tr>
      <w:tr w:rsidR="006D1A6A" w14:paraId="5AE26389"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CC2CD6C" w14:textId="77777777" w:rsidR="006D1A6A" w:rsidRDefault="00C23D0F">
            <w:pPr>
              <w:pStyle w:val="TableContents"/>
            </w:pPr>
            <w:r>
              <w:rPr>
                <w:b/>
                <w:bCs/>
              </w:rPr>
              <w:t>Aula 5:</w:t>
            </w:r>
          </w:p>
          <w:p w14:paraId="184F76E9" w14:textId="77777777" w:rsidR="00D54977" w:rsidRDefault="00C23D0F" w:rsidP="00703FB3">
            <w:pPr>
              <w:pStyle w:val="TableContents"/>
              <w:numPr>
                <w:ilvl w:val="0"/>
                <w:numId w:val="9"/>
              </w:numPr>
            </w:pPr>
            <w:r w:rsidRPr="00D54977">
              <w:rPr>
                <w:b/>
                <w:bCs/>
              </w:rPr>
              <w:t>Ação:</w:t>
            </w:r>
            <w:r>
              <w:t xml:space="preserve"> o instrutor deverá realizar uma demonstração de como implementar os serviços de redes, através do uso dos recursos de simulação do software simulador de redes </w:t>
            </w:r>
            <w:proofErr w:type="spellStart"/>
            <w:r>
              <w:t>Packet</w:t>
            </w:r>
            <w:proofErr w:type="spellEnd"/>
            <w:r>
              <w:t xml:space="preserve"> </w:t>
            </w:r>
            <w:proofErr w:type="spellStart"/>
            <w:r>
              <w:t>Tracer</w:t>
            </w:r>
            <w:proofErr w:type="spellEnd"/>
            <w:r>
              <w:t xml:space="preserve">. Se possível, utilize o design da demonstração anterior </w:t>
            </w:r>
            <w:r w:rsidR="00D54977">
              <w:t>ou caso entenda necessário, um novo laboratório. Depois implemente</w:t>
            </w:r>
            <w:r>
              <w:t xml:space="preserve"> os serviços DNS, HTTP, FTP e E-mail, explique os aspectos inerentes de cada protocolo em uso. </w:t>
            </w:r>
          </w:p>
          <w:p w14:paraId="3B9197D8" w14:textId="77777777" w:rsidR="00D54977" w:rsidRDefault="00D54977" w:rsidP="00D54977">
            <w:pPr>
              <w:pStyle w:val="TableContents"/>
              <w:ind w:left="720"/>
              <w:rPr>
                <w:b/>
                <w:bCs/>
              </w:rPr>
            </w:pPr>
            <w:r>
              <w:rPr>
                <w:b/>
                <w:bCs/>
              </w:rPr>
              <w:t xml:space="preserve">Divida a turma em grupos, peça para discutirem o tema e </w:t>
            </w:r>
            <w:r w:rsidR="00775152">
              <w:rPr>
                <w:b/>
                <w:bCs/>
              </w:rPr>
              <w:t>atualizem suas tarefas.</w:t>
            </w:r>
          </w:p>
          <w:p w14:paraId="5B7B1315" w14:textId="77777777" w:rsidR="006D1A6A" w:rsidRDefault="00C23D0F" w:rsidP="00D54977">
            <w:pPr>
              <w:pStyle w:val="TableContents"/>
              <w:ind w:left="720"/>
            </w:pPr>
            <w:r>
              <w:t xml:space="preserve">Para este encontro, as seguintes atividades concedidas pela plataforma poderão ser usadas: </w:t>
            </w:r>
            <w:r w:rsidRPr="00D54977">
              <w:rPr>
                <w:i/>
                <w:iCs/>
              </w:rPr>
              <w:t xml:space="preserve">“5.1.2.3 </w:t>
            </w:r>
            <w:proofErr w:type="spellStart"/>
            <w:r w:rsidRPr="00D54977">
              <w:rPr>
                <w:i/>
                <w:iCs/>
              </w:rPr>
              <w:t>Packet</w:t>
            </w:r>
            <w:proofErr w:type="spellEnd"/>
            <w:r w:rsidRPr="00D54977">
              <w:rPr>
                <w:i/>
                <w:iCs/>
              </w:rPr>
              <w:t xml:space="preserve"> </w:t>
            </w:r>
            <w:proofErr w:type="spellStart"/>
            <w:r w:rsidRPr="00D54977">
              <w:rPr>
                <w:i/>
                <w:iCs/>
              </w:rPr>
              <w:t>Tracer</w:t>
            </w:r>
            <w:proofErr w:type="spellEnd"/>
            <w:r w:rsidRPr="00D54977">
              <w:rPr>
                <w:i/>
                <w:iCs/>
              </w:rPr>
              <w:t xml:space="preserve"> - The </w:t>
            </w:r>
            <w:proofErr w:type="spellStart"/>
            <w:r w:rsidRPr="00D54977">
              <w:rPr>
                <w:i/>
                <w:iCs/>
              </w:rPr>
              <w:t>Client</w:t>
            </w:r>
            <w:proofErr w:type="spellEnd"/>
            <w:r w:rsidRPr="00D54977">
              <w:rPr>
                <w:i/>
                <w:iCs/>
              </w:rPr>
              <w:t xml:space="preserve"> </w:t>
            </w:r>
            <w:proofErr w:type="spellStart"/>
            <w:r w:rsidRPr="00D54977">
              <w:rPr>
                <w:i/>
                <w:iCs/>
              </w:rPr>
              <w:t>Interaction</w:t>
            </w:r>
            <w:proofErr w:type="spellEnd"/>
            <w:r w:rsidRPr="00D54977">
              <w:rPr>
                <w:i/>
                <w:iCs/>
              </w:rPr>
              <w:t>”</w:t>
            </w:r>
            <w:r>
              <w:t xml:space="preserve">, </w:t>
            </w:r>
            <w:r w:rsidRPr="00D54977">
              <w:rPr>
                <w:i/>
                <w:iCs/>
              </w:rPr>
              <w:t xml:space="preserve">“5.3.1.3 </w:t>
            </w:r>
            <w:proofErr w:type="spellStart"/>
            <w:r w:rsidRPr="00D54977">
              <w:rPr>
                <w:i/>
                <w:iCs/>
              </w:rPr>
              <w:t>Lab</w:t>
            </w:r>
            <w:proofErr w:type="spellEnd"/>
            <w:r w:rsidRPr="00D54977">
              <w:rPr>
                <w:i/>
                <w:iCs/>
              </w:rPr>
              <w:t xml:space="preserve"> - </w:t>
            </w:r>
            <w:proofErr w:type="spellStart"/>
            <w:r w:rsidRPr="00D54977">
              <w:rPr>
                <w:i/>
                <w:iCs/>
              </w:rPr>
              <w:t>Observing</w:t>
            </w:r>
            <w:proofErr w:type="spellEnd"/>
            <w:r w:rsidRPr="00D54977">
              <w:rPr>
                <w:i/>
                <w:iCs/>
              </w:rPr>
              <w:t xml:space="preserve"> DNS </w:t>
            </w:r>
            <w:proofErr w:type="spellStart"/>
            <w:r w:rsidRPr="00D54977">
              <w:rPr>
                <w:i/>
                <w:iCs/>
              </w:rPr>
              <w:t>Name</w:t>
            </w:r>
            <w:proofErr w:type="spellEnd"/>
            <w:r w:rsidRPr="00D54977">
              <w:rPr>
                <w:i/>
                <w:iCs/>
              </w:rPr>
              <w:t xml:space="preserve"> </w:t>
            </w:r>
            <w:proofErr w:type="spellStart"/>
            <w:r w:rsidRPr="00D54977">
              <w:rPr>
                <w:i/>
                <w:iCs/>
              </w:rPr>
              <w:t>Resolution</w:t>
            </w:r>
            <w:proofErr w:type="spellEnd"/>
            <w:r w:rsidRPr="00D54977">
              <w:rPr>
                <w:i/>
                <w:iCs/>
              </w:rPr>
              <w:t>”</w:t>
            </w:r>
            <w:r>
              <w:t xml:space="preserve">, </w:t>
            </w:r>
            <w:r w:rsidRPr="00D54977">
              <w:rPr>
                <w:i/>
                <w:iCs/>
              </w:rPr>
              <w:t xml:space="preserve">“5.3.2.2 </w:t>
            </w:r>
            <w:proofErr w:type="spellStart"/>
            <w:r w:rsidRPr="00D54977">
              <w:rPr>
                <w:i/>
                <w:iCs/>
              </w:rPr>
              <w:t>Packet</w:t>
            </w:r>
            <w:proofErr w:type="spellEnd"/>
            <w:r w:rsidRPr="00D54977">
              <w:rPr>
                <w:i/>
                <w:iCs/>
              </w:rPr>
              <w:t xml:space="preserve"> </w:t>
            </w:r>
            <w:proofErr w:type="spellStart"/>
            <w:r w:rsidRPr="00D54977">
              <w:rPr>
                <w:i/>
                <w:iCs/>
              </w:rPr>
              <w:t>Tracer</w:t>
            </w:r>
            <w:proofErr w:type="spellEnd"/>
            <w:r w:rsidRPr="00D54977">
              <w:rPr>
                <w:i/>
                <w:iCs/>
              </w:rPr>
              <w:t xml:space="preserve"> - </w:t>
            </w:r>
            <w:proofErr w:type="spellStart"/>
            <w:r w:rsidRPr="00D54977">
              <w:rPr>
                <w:i/>
                <w:iCs/>
              </w:rPr>
              <w:t>Observing</w:t>
            </w:r>
            <w:proofErr w:type="spellEnd"/>
            <w:r w:rsidRPr="00D54977">
              <w:rPr>
                <w:i/>
                <w:iCs/>
              </w:rPr>
              <w:t xml:space="preserve"> Web </w:t>
            </w:r>
            <w:proofErr w:type="spellStart"/>
            <w:r w:rsidRPr="00D54977">
              <w:rPr>
                <w:i/>
                <w:iCs/>
              </w:rPr>
              <w:t>Requests</w:t>
            </w:r>
            <w:proofErr w:type="spellEnd"/>
            <w:r w:rsidRPr="00D54977">
              <w:rPr>
                <w:i/>
                <w:iCs/>
              </w:rPr>
              <w:t>”</w:t>
            </w:r>
            <w:r>
              <w:t>.</w:t>
            </w:r>
          </w:p>
          <w:p w14:paraId="1B97EFC3"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ED5CB3B" w14:textId="77777777" w:rsidR="006D1A6A" w:rsidRDefault="00C23D0F">
            <w:pPr>
              <w:pStyle w:val="TableContents"/>
            </w:pPr>
            <w:r>
              <w:t>4 horas.</w:t>
            </w:r>
          </w:p>
        </w:tc>
      </w:tr>
    </w:tbl>
    <w:p w14:paraId="3A115516" w14:textId="77777777" w:rsidR="006D1A6A" w:rsidRDefault="006D1A6A">
      <w:pPr>
        <w:pStyle w:val="Standard"/>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6D1A6A" w14:paraId="2FC02839" w14:textId="77777777">
        <w:tc>
          <w:tcPr>
            <w:tcW w:w="12469" w:type="dxa"/>
            <w:gridSpan w:val="5"/>
            <w:tcBorders>
              <w:top w:val="single" w:sz="2" w:space="0" w:color="000000"/>
              <w:left w:val="single" w:sz="2" w:space="0" w:color="000000"/>
              <w:bottom w:val="single" w:sz="2" w:space="0" w:color="000000"/>
            </w:tcBorders>
            <w:tcMar>
              <w:top w:w="55" w:type="dxa"/>
              <w:left w:w="55" w:type="dxa"/>
              <w:bottom w:w="55" w:type="dxa"/>
              <w:right w:w="55" w:type="dxa"/>
            </w:tcMar>
          </w:tcPr>
          <w:p w14:paraId="45FA106C" w14:textId="77777777" w:rsidR="006D1A6A" w:rsidRDefault="00C23D0F" w:rsidP="00F423F2">
            <w:pPr>
              <w:pStyle w:val="TableContents"/>
              <w:jc w:val="both"/>
            </w:pPr>
            <w:r>
              <w:rPr>
                <w:b/>
                <w:bCs/>
              </w:rPr>
              <w:t>Situação de Aprendizagem 4:</w:t>
            </w:r>
          </w:p>
          <w:p w14:paraId="2554DA80" w14:textId="77777777" w:rsidR="006D1A6A" w:rsidRDefault="008875F7" w:rsidP="00F423F2">
            <w:pPr>
              <w:pStyle w:val="TableContents"/>
              <w:jc w:val="both"/>
            </w:pPr>
            <w:r>
              <w:t>A empresa SENAC Rio</w:t>
            </w:r>
            <w:r w:rsidR="00C23D0F">
              <w:t xml:space="preserve"> passou por um período difícil, em vista da necessidade de isolamento social por causa da pandemia do Corona Vírus, que por sua vez afetou o mundo inteiro durante o ano de 2020. Por isto, ela decidiu realizar a implantação do trabalho remoto. </w:t>
            </w:r>
            <w:r w:rsidR="00775152">
              <w:t>Foi necessário</w:t>
            </w:r>
            <w:r w:rsidR="00C23D0F">
              <w:t xml:space="preserve"> que a</w:t>
            </w:r>
            <w:r w:rsidR="00775152">
              <w:t xml:space="preserve"> equipe especializada estabelecesse</w:t>
            </w:r>
            <w:r w:rsidR="00C23D0F">
              <w:t xml:space="preserve"> os requisitos mínimos necessários para as redes domésticas e reimplementar uma política de segurança designada </w:t>
            </w:r>
            <w:r w:rsidR="00775152">
              <w:t>especificamente</w:t>
            </w:r>
            <w:r w:rsidR="00C23D0F">
              <w:t xml:space="preserve"> para o trabalho remoto. Por fim, todos os funcionários e deverão ser treinados para trabalhar nesta nova modalidade.</w:t>
            </w:r>
          </w:p>
          <w:p w14:paraId="434F1D1E" w14:textId="77777777" w:rsidR="006D1A6A" w:rsidRDefault="00C23D0F" w:rsidP="00F423F2">
            <w:pPr>
              <w:pStyle w:val="TableContents"/>
              <w:jc w:val="both"/>
            </w:pPr>
            <w:r>
              <w:t xml:space="preserve">Nesta </w:t>
            </w:r>
            <w:r>
              <w:rPr>
                <w:b/>
                <w:bCs/>
              </w:rPr>
              <w:t>4</w:t>
            </w:r>
            <w:r>
              <w:rPr>
                <w:b/>
                <w:bCs/>
                <w:vertAlign w:val="superscript"/>
              </w:rPr>
              <w:t>a</w:t>
            </w:r>
            <w:r>
              <w:rPr>
                <w:b/>
                <w:bCs/>
              </w:rPr>
              <w:t>. etapa</w:t>
            </w:r>
            <w:r>
              <w:t>, os estudantes deverão definir as especificações técnicas e configurações gerais das redes domésticas, realizar a implantação de softwares de segurança necessários e definir uma política de segurança para o trabalho remoto.</w:t>
            </w: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D1CDFB7" w14:textId="77777777" w:rsidR="006D1A6A" w:rsidRDefault="00C23D0F">
            <w:pPr>
              <w:pStyle w:val="TableContents"/>
              <w:rPr>
                <w:b/>
                <w:bCs/>
              </w:rPr>
            </w:pPr>
            <w:r>
              <w:rPr>
                <w:b/>
                <w:bCs/>
              </w:rPr>
              <w:t>CH:</w:t>
            </w:r>
          </w:p>
          <w:p w14:paraId="67BF44D2" w14:textId="77777777" w:rsidR="006D1A6A" w:rsidRDefault="00C23D0F">
            <w:pPr>
              <w:pStyle w:val="TableContents"/>
            </w:pPr>
            <w:r>
              <w:t>Carga horária da situação de aprendizagem 5: 16h / 4 aulas.</w:t>
            </w:r>
          </w:p>
        </w:tc>
      </w:tr>
      <w:tr w:rsidR="006D1A6A" w14:paraId="4FD0C7FC" w14:textId="77777777">
        <w:tc>
          <w:tcPr>
            <w:tcW w:w="14569" w:type="dxa"/>
            <w:gridSpan w:val="6"/>
            <w:tcBorders>
              <w:left w:val="single" w:sz="2" w:space="0" w:color="000000"/>
              <w:bottom w:val="single" w:sz="2" w:space="0" w:color="000000"/>
              <w:right w:val="single" w:sz="2" w:space="0" w:color="000000"/>
            </w:tcBorders>
            <w:tcMar>
              <w:top w:w="55" w:type="dxa"/>
              <w:left w:w="55" w:type="dxa"/>
              <w:bottom w:w="55" w:type="dxa"/>
              <w:right w:w="55" w:type="dxa"/>
            </w:tcMar>
          </w:tcPr>
          <w:p w14:paraId="79D3D6D0" w14:textId="7B20BAAA" w:rsidR="006D1A6A" w:rsidRDefault="00E76897">
            <w:pPr>
              <w:pStyle w:val="TableContents"/>
              <w:rPr>
                <w:b/>
                <w:bCs/>
              </w:rPr>
            </w:pPr>
            <w:r>
              <w:rPr>
                <w:b/>
                <w:bCs/>
              </w:rPr>
              <w:t>Indicador</w:t>
            </w:r>
            <w:r w:rsidR="00C23D0F">
              <w:rPr>
                <w:b/>
                <w:bCs/>
              </w:rPr>
              <w:t>es:</w:t>
            </w:r>
          </w:p>
          <w:p w14:paraId="76250E6A" w14:textId="7CF36FB6" w:rsidR="00E76897" w:rsidRDefault="006D6ED6" w:rsidP="006D6ED6">
            <w:pPr>
              <w:pStyle w:val="TableContents"/>
            </w:pPr>
            <w:r>
              <w:t>1.</w:t>
            </w:r>
            <w:r w:rsidR="00C23D0F">
              <w:t>Planeja redes locais conforme as condições do ambiente e necessidades do cliente.</w:t>
            </w:r>
          </w:p>
          <w:p w14:paraId="3F8CAE81" w14:textId="10E225D8" w:rsidR="006D1A6A" w:rsidRDefault="006D6ED6" w:rsidP="006D6ED6">
            <w:pPr>
              <w:pStyle w:val="TableContents"/>
            </w:pPr>
            <w:r>
              <w:t>3.</w:t>
            </w:r>
            <w:r w:rsidR="00C23D0F">
              <w:t>Configura equipamentos de redes locais de computadores, de acordo com projeto ou documentação pré-definida.</w:t>
            </w:r>
          </w:p>
          <w:p w14:paraId="130F5F89" w14:textId="18C08A20" w:rsidR="006D1A6A" w:rsidRDefault="006D6ED6" w:rsidP="006D6ED6">
            <w:pPr>
              <w:pStyle w:val="TableContents"/>
            </w:pPr>
            <w:r>
              <w:t>4.</w:t>
            </w:r>
            <w:r w:rsidR="00C23D0F">
              <w:t>Implementa segurança da rede local, de acordo com a política da organização.</w:t>
            </w:r>
          </w:p>
        </w:tc>
      </w:tr>
      <w:tr w:rsidR="006D1A6A" w14:paraId="73585719"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1794F7C0" w14:textId="77777777" w:rsidR="006D1A6A" w:rsidRDefault="00C23D0F">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48F13520" w14:textId="77777777" w:rsidR="006D1A6A" w:rsidRDefault="00C23D0F">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688FE530" w14:textId="77777777" w:rsidR="006D1A6A" w:rsidRDefault="00C23D0F">
            <w:pPr>
              <w:pStyle w:val="TableContents"/>
              <w:jc w:val="center"/>
              <w:rPr>
                <w:b/>
                <w:bCs/>
              </w:rPr>
            </w:pPr>
            <w:r>
              <w:rPr>
                <w:b/>
                <w:bCs/>
              </w:rPr>
              <w:t>Avaliação</w:t>
            </w:r>
          </w:p>
        </w:tc>
      </w:tr>
      <w:tr w:rsidR="006D1A6A" w14:paraId="6CCED845" w14:textId="77777777">
        <w:tc>
          <w:tcPr>
            <w:tcW w:w="2913" w:type="dxa"/>
            <w:tcBorders>
              <w:left w:val="single" w:sz="2" w:space="0" w:color="000000"/>
              <w:bottom w:val="single" w:sz="2" w:space="0" w:color="000000"/>
            </w:tcBorders>
            <w:tcMar>
              <w:top w:w="55" w:type="dxa"/>
              <w:left w:w="55" w:type="dxa"/>
              <w:bottom w:w="55" w:type="dxa"/>
              <w:right w:w="55" w:type="dxa"/>
            </w:tcMar>
          </w:tcPr>
          <w:p w14:paraId="1F12532B" w14:textId="77777777" w:rsidR="006D1A6A" w:rsidRDefault="00C23D0F">
            <w:pPr>
              <w:pStyle w:val="TableContents"/>
              <w:jc w:val="center"/>
              <w:rPr>
                <w:b/>
                <w:bCs/>
              </w:rPr>
            </w:pPr>
            <w:r>
              <w:rPr>
                <w:b/>
                <w:bCs/>
              </w:rPr>
              <w:t>Conhecimentos</w:t>
            </w:r>
          </w:p>
          <w:p w14:paraId="1D0D607B" w14:textId="77777777" w:rsidR="006D1A6A" w:rsidRDefault="00C23D0F">
            <w:pPr>
              <w:pStyle w:val="TableContents"/>
            </w:pPr>
            <w:r>
              <w:lastRenderedPageBreak/>
              <w:t>- Equipamentos de rede: ativos e passivos, principais características e instalação.</w:t>
            </w:r>
          </w:p>
          <w:p w14:paraId="253B0994" w14:textId="77777777" w:rsidR="006D1A6A" w:rsidRDefault="00C23D0F">
            <w:pPr>
              <w:pStyle w:val="Standard"/>
            </w:pPr>
            <w:r>
              <w:t>- Configuração de redes IP: endereçamento, identificação de padrão e cálculo de máscara.</w:t>
            </w:r>
          </w:p>
          <w:p w14:paraId="64EB43C3" w14:textId="77777777" w:rsidR="006D1A6A" w:rsidRDefault="00C23D0F">
            <w:pPr>
              <w:pStyle w:val="Standard"/>
            </w:pPr>
            <w:r>
              <w:t>- Tipos de endereçamento: estático e dinâmico.</w:t>
            </w:r>
          </w:p>
          <w:p w14:paraId="3093773E" w14:textId="77777777" w:rsidR="006D1A6A" w:rsidRDefault="00C23D0F">
            <w:pPr>
              <w:pStyle w:val="TableContents"/>
            </w:pPr>
            <w:r>
              <w:t>- Portas de comunicação: conceitos, funcionalidades e principais características.</w:t>
            </w:r>
          </w:p>
          <w:p w14:paraId="2452527A" w14:textId="77777777" w:rsidR="006D1A6A" w:rsidRDefault="00C23D0F">
            <w:pPr>
              <w:pStyle w:val="TableContents"/>
            </w:pPr>
            <w:r>
              <w:t>- Redes WIFI: conceitos, características, equipamentos e implementação.</w:t>
            </w:r>
          </w:p>
          <w:p w14:paraId="0532DAB4" w14:textId="77777777" w:rsidR="006D1A6A" w:rsidRDefault="00C23D0F">
            <w:pPr>
              <w:pStyle w:val="TableContents"/>
            </w:pPr>
            <w:r>
              <w:t xml:space="preserve">- Segurança de redes: </w:t>
            </w:r>
            <w:proofErr w:type="spellStart"/>
            <w:r>
              <w:t>permissionamento</w:t>
            </w:r>
            <w:proofErr w:type="spellEnd"/>
            <w:r>
              <w:t xml:space="preserve"> e boas práticas.</w:t>
            </w:r>
          </w:p>
          <w:p w14:paraId="0AFCF0B4" w14:textId="77777777" w:rsidR="006D1A6A" w:rsidRDefault="00C23D0F">
            <w:pPr>
              <w:pStyle w:val="TableContents"/>
            </w:pPr>
            <w:r>
              <w:t>- Teste de redes: conceitos e aplicação.</w:t>
            </w:r>
          </w:p>
        </w:tc>
        <w:tc>
          <w:tcPr>
            <w:tcW w:w="2913" w:type="dxa"/>
            <w:tcBorders>
              <w:left w:val="single" w:sz="2" w:space="0" w:color="000000"/>
              <w:bottom w:val="single" w:sz="2" w:space="0" w:color="000000"/>
            </w:tcBorders>
            <w:tcMar>
              <w:top w:w="55" w:type="dxa"/>
              <w:left w:w="55" w:type="dxa"/>
              <w:bottom w:w="55" w:type="dxa"/>
              <w:right w:w="55" w:type="dxa"/>
            </w:tcMar>
          </w:tcPr>
          <w:p w14:paraId="24AADD8B" w14:textId="77777777" w:rsidR="006D1A6A" w:rsidRDefault="00C23D0F">
            <w:pPr>
              <w:pStyle w:val="TableContents"/>
              <w:jc w:val="center"/>
              <w:rPr>
                <w:b/>
                <w:bCs/>
              </w:rPr>
            </w:pPr>
            <w:r>
              <w:rPr>
                <w:b/>
                <w:bCs/>
              </w:rPr>
              <w:lastRenderedPageBreak/>
              <w:t>Habilidades</w:t>
            </w:r>
          </w:p>
          <w:p w14:paraId="4A01E128" w14:textId="77777777" w:rsidR="006D1A6A" w:rsidRDefault="00C23D0F">
            <w:pPr>
              <w:pStyle w:val="Standard"/>
            </w:pPr>
            <w:r>
              <w:lastRenderedPageBreak/>
              <w:t>- Elaborar projeto de redes locais.</w:t>
            </w:r>
          </w:p>
          <w:p w14:paraId="45279632" w14:textId="77777777" w:rsidR="006D1A6A" w:rsidRDefault="00C23D0F">
            <w:pPr>
              <w:pStyle w:val="Standard"/>
            </w:pPr>
            <w:r>
              <w:t>- Instalar e configura redes locais.</w:t>
            </w:r>
          </w:p>
          <w:p w14:paraId="1AB9CDC3" w14:textId="77777777" w:rsidR="006D1A6A" w:rsidRDefault="00C23D0F">
            <w:pPr>
              <w:pStyle w:val="Standard"/>
            </w:pPr>
            <w:r>
              <w:t>- Elaborar documentos técnicos.</w:t>
            </w:r>
          </w:p>
          <w:p w14:paraId="65178442" w14:textId="77777777" w:rsidR="006D1A6A" w:rsidRDefault="00C23D0F">
            <w:pPr>
              <w:pStyle w:val="Standard"/>
            </w:pPr>
            <w:r>
              <w:t>- Organizar materiais, ferramentas, instrumentos, documentos e local de trabalho.</w:t>
            </w:r>
          </w:p>
          <w:p w14:paraId="5239D0AF" w14:textId="77777777" w:rsidR="006D1A6A" w:rsidRDefault="00C23D0F">
            <w:pPr>
              <w:pStyle w:val="Standard"/>
            </w:pPr>
            <w:r>
              <w:t>- Administrar as etapas do processo de instalação e os recursos disponíveis.</w:t>
            </w:r>
          </w:p>
          <w:p w14:paraId="0F07BB52" w14:textId="77777777" w:rsidR="006D1A6A" w:rsidRDefault="00C23D0F">
            <w:pPr>
              <w:pStyle w:val="Standard"/>
            </w:pPr>
            <w:r>
              <w:t>- Utilizar termos técnicos em inglês nas rotinas de trabalho.</w:t>
            </w:r>
          </w:p>
        </w:tc>
        <w:tc>
          <w:tcPr>
            <w:tcW w:w="2913" w:type="dxa"/>
            <w:tcBorders>
              <w:left w:val="single" w:sz="2" w:space="0" w:color="000000"/>
              <w:bottom w:val="single" w:sz="2" w:space="0" w:color="000000"/>
            </w:tcBorders>
            <w:tcMar>
              <w:top w:w="55" w:type="dxa"/>
              <w:left w:w="55" w:type="dxa"/>
              <w:bottom w:w="55" w:type="dxa"/>
              <w:right w:w="55" w:type="dxa"/>
            </w:tcMar>
          </w:tcPr>
          <w:p w14:paraId="36A9E1ED" w14:textId="77777777" w:rsidR="006D1A6A" w:rsidRDefault="00C23D0F">
            <w:pPr>
              <w:pStyle w:val="TableContents"/>
              <w:jc w:val="center"/>
              <w:rPr>
                <w:b/>
                <w:bCs/>
              </w:rPr>
            </w:pPr>
            <w:r>
              <w:rPr>
                <w:b/>
                <w:bCs/>
              </w:rPr>
              <w:lastRenderedPageBreak/>
              <w:t>Atitudes/Valores</w:t>
            </w:r>
          </w:p>
          <w:p w14:paraId="2E4D1039" w14:textId="77777777" w:rsidR="006D1A6A" w:rsidRDefault="00C23D0F">
            <w:pPr>
              <w:pStyle w:val="TableContents"/>
            </w:pPr>
            <w:r>
              <w:lastRenderedPageBreak/>
              <w:t>- Zelo pela organização do ambiente de trabalho.</w:t>
            </w:r>
          </w:p>
          <w:p w14:paraId="5D742D5A" w14:textId="77777777" w:rsidR="006D1A6A" w:rsidRDefault="00C23D0F">
            <w:pPr>
              <w:pStyle w:val="TableContents"/>
            </w:pPr>
            <w:r>
              <w:t>- Colaboração no desenvolvimento do trabalho em equipe.</w:t>
            </w:r>
          </w:p>
          <w:p w14:paraId="4CFCBCF2" w14:textId="77777777" w:rsidR="006D1A6A" w:rsidRDefault="00C23D0F">
            <w:pPr>
              <w:pStyle w:val="TableContents"/>
            </w:pPr>
            <w:r>
              <w:t>- Sigilo no tratamento de dados e informações.</w:t>
            </w:r>
          </w:p>
          <w:p w14:paraId="16E9754B" w14:textId="77777777" w:rsidR="006D1A6A" w:rsidRDefault="00C23D0F">
            <w:pPr>
              <w:pStyle w:val="TableContents"/>
            </w:pPr>
            <w:r>
              <w:t>- Senso crítico no desenvolvimento de soluções.</w:t>
            </w:r>
          </w:p>
        </w:tc>
        <w:tc>
          <w:tcPr>
            <w:tcW w:w="2913" w:type="dxa"/>
            <w:tcBorders>
              <w:left w:val="single" w:sz="2" w:space="0" w:color="000000"/>
              <w:bottom w:val="single" w:sz="2" w:space="0" w:color="000000"/>
            </w:tcBorders>
            <w:tcMar>
              <w:top w:w="55" w:type="dxa"/>
              <w:left w:w="55" w:type="dxa"/>
              <w:bottom w:w="55" w:type="dxa"/>
              <w:right w:w="55" w:type="dxa"/>
            </w:tcMar>
          </w:tcPr>
          <w:p w14:paraId="7E14F404" w14:textId="560E579A" w:rsidR="00F423F2" w:rsidRDefault="00F423F2" w:rsidP="00F423F2">
            <w:pPr>
              <w:pStyle w:val="TableContents"/>
              <w:rPr>
                <w:color w:val="000000" w:themeColor="text1"/>
              </w:rPr>
            </w:pPr>
            <w:r>
              <w:rPr>
                <w:color w:val="000000" w:themeColor="text1"/>
              </w:rPr>
              <w:lastRenderedPageBreak/>
              <w:t xml:space="preserve">- Material oficial da academia </w:t>
            </w:r>
            <w:r>
              <w:rPr>
                <w:color w:val="000000" w:themeColor="text1"/>
              </w:rPr>
              <w:lastRenderedPageBreak/>
              <w:t xml:space="preserve">CISCO (Networking Essentials) disponível em </w:t>
            </w:r>
            <w:hyperlink r:id="rId14" w:history="1">
              <w:r w:rsidRPr="00911753">
                <w:rPr>
                  <w:rStyle w:val="Hyperlink"/>
                  <w:color w:val="000000" w:themeColor="text1"/>
                  <w:u w:val="none"/>
                </w:rPr>
                <w:t>https://www.netacad.com/pt-br</w:t>
              </w:r>
            </w:hyperlink>
            <w:r w:rsidRPr="00911753">
              <w:rPr>
                <w:color w:val="000000" w:themeColor="text1"/>
              </w:rPr>
              <w:t>.</w:t>
            </w:r>
          </w:p>
          <w:p w14:paraId="04E241C8" w14:textId="77777777" w:rsidR="00F423F2" w:rsidRDefault="00F423F2" w:rsidP="00F423F2">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770240BD" w14:textId="77777777" w:rsidR="00F423F2" w:rsidRDefault="00F423F2" w:rsidP="00F423F2">
            <w:pPr>
              <w:pStyle w:val="TableContents"/>
              <w:rPr>
                <w:color w:val="000000" w:themeColor="text1"/>
              </w:rPr>
            </w:pPr>
            <w:r>
              <w:rPr>
                <w:color w:val="000000" w:themeColor="text1"/>
              </w:rPr>
              <w:t>- Internet;</w:t>
            </w:r>
          </w:p>
          <w:p w14:paraId="2C7A7D82" w14:textId="77777777" w:rsidR="00F423F2" w:rsidRDefault="00F423F2" w:rsidP="00F423F2">
            <w:pPr>
              <w:pStyle w:val="TableContents"/>
              <w:rPr>
                <w:color w:val="000000" w:themeColor="text1"/>
              </w:rPr>
            </w:pPr>
            <w:r>
              <w:rPr>
                <w:color w:val="000000" w:themeColor="text1"/>
              </w:rPr>
              <w:t>- Laboratório.</w:t>
            </w:r>
          </w:p>
          <w:p w14:paraId="2886C593" w14:textId="38A71D1F" w:rsidR="006D1A6A" w:rsidRDefault="006D1A6A">
            <w:pPr>
              <w:pStyle w:val="TableContents"/>
            </w:pPr>
          </w:p>
        </w:tc>
        <w:tc>
          <w:tcPr>
            <w:tcW w:w="2917"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55565398" w14:textId="77777777" w:rsidR="006D1A6A" w:rsidRDefault="00C23D0F">
            <w:pPr>
              <w:pStyle w:val="TableContents"/>
            </w:pPr>
            <w:r>
              <w:lastRenderedPageBreak/>
              <w:t xml:space="preserve">- Será feito um estudo de </w:t>
            </w:r>
            <w:r>
              <w:lastRenderedPageBreak/>
              <w:t>caso, tendo como problematização os conhecimentos tratados nesta situação de aprendizagem. Como recomendação tratar a configuração e implementação de redes Wi-Fi permitindo segurança e eficiência na comunicação de dados.</w:t>
            </w:r>
          </w:p>
          <w:p w14:paraId="6BD1DB16" w14:textId="77777777" w:rsidR="006D1A6A" w:rsidRDefault="00C23D0F">
            <w:pPr>
              <w:pStyle w:val="TableContents"/>
            </w:pPr>
            <w:r>
              <w:t>- Após a primeira avaliação é recomendado a utilização de métodos de otimização nas redes implementadas testando seus recursos e identificando falhas.</w:t>
            </w:r>
          </w:p>
        </w:tc>
      </w:tr>
    </w:tbl>
    <w:p w14:paraId="564BC3E1" w14:textId="77777777" w:rsidR="00C23D0F" w:rsidRDefault="00C23D0F">
      <w:pPr>
        <w:rPr>
          <w:vanish/>
        </w:rPr>
      </w:pPr>
    </w:p>
    <w:tbl>
      <w:tblPr>
        <w:tblW w:w="14569" w:type="dxa"/>
        <w:tblLayout w:type="fixed"/>
        <w:tblCellMar>
          <w:left w:w="10" w:type="dxa"/>
          <w:right w:w="10" w:type="dxa"/>
        </w:tblCellMar>
        <w:tblLook w:val="0000" w:firstRow="0" w:lastRow="0" w:firstColumn="0" w:lastColumn="0" w:noHBand="0" w:noVBand="0"/>
      </w:tblPr>
      <w:tblGrid>
        <w:gridCol w:w="11681"/>
        <w:gridCol w:w="2888"/>
      </w:tblGrid>
      <w:tr w:rsidR="006D1A6A" w14:paraId="130F3B8B" w14:textId="77777777">
        <w:tc>
          <w:tcPr>
            <w:tcW w:w="14569" w:type="dxa"/>
            <w:gridSpan w:val="2"/>
            <w:tcBorders>
              <w:top w:val="single" w:sz="2" w:space="0" w:color="000000"/>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33A66F79" w14:textId="77777777" w:rsidR="006D1A6A" w:rsidRDefault="00C23D0F">
            <w:pPr>
              <w:pStyle w:val="TableContents"/>
              <w:jc w:val="center"/>
              <w:rPr>
                <w:b/>
                <w:bCs/>
              </w:rPr>
            </w:pPr>
            <w:r>
              <w:rPr>
                <w:b/>
                <w:bCs/>
              </w:rPr>
              <w:t>Planejamento das Aulas</w:t>
            </w:r>
          </w:p>
        </w:tc>
      </w:tr>
      <w:tr w:rsidR="006D1A6A" w14:paraId="5D90A179"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4A6BFB05" w14:textId="77777777" w:rsidR="006D1A6A" w:rsidRDefault="00C23D0F">
            <w:pPr>
              <w:pStyle w:val="TableContents"/>
              <w:jc w:val="center"/>
            </w:pPr>
            <w:r>
              <w:rPr>
                <w:b/>
                <w:bCs/>
              </w:rPr>
              <w:t>Detalhamento da Situação de Aprendizagem 4</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B89B926" w14:textId="77777777" w:rsidR="006D1A6A" w:rsidRDefault="00C23D0F">
            <w:pPr>
              <w:pStyle w:val="TableContents"/>
              <w:jc w:val="center"/>
              <w:rPr>
                <w:b/>
                <w:bCs/>
              </w:rPr>
            </w:pPr>
            <w:r>
              <w:rPr>
                <w:b/>
                <w:bCs/>
              </w:rPr>
              <w:t>Data</w:t>
            </w:r>
          </w:p>
        </w:tc>
      </w:tr>
      <w:tr w:rsidR="006D1A6A" w14:paraId="7922614E"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108F816B" w14:textId="77777777" w:rsidR="006D1A6A" w:rsidRDefault="00C23D0F">
            <w:pPr>
              <w:pStyle w:val="TableContents"/>
              <w:rPr>
                <w:b/>
                <w:bCs/>
              </w:rPr>
            </w:pPr>
            <w:r>
              <w:rPr>
                <w:b/>
                <w:bCs/>
              </w:rPr>
              <w:t>Aula 1:</w:t>
            </w:r>
          </w:p>
          <w:p w14:paraId="6C648CE8" w14:textId="71D0268F" w:rsidR="00454709" w:rsidRDefault="00F423F2" w:rsidP="00F423F2">
            <w:pPr>
              <w:pStyle w:val="TableContents"/>
              <w:numPr>
                <w:ilvl w:val="0"/>
                <w:numId w:val="11"/>
              </w:numPr>
              <w:jc w:val="both"/>
            </w:pPr>
            <w:r>
              <w:rPr>
                <w:b/>
                <w:bCs/>
              </w:rPr>
              <w:t>Ação</w:t>
            </w:r>
            <w:r w:rsidR="00C23D0F" w:rsidRPr="00454709">
              <w:rPr>
                <w:b/>
                <w:bCs/>
              </w:rPr>
              <w:t>:</w:t>
            </w:r>
            <w:r w:rsidR="00C23D0F">
              <w:t xml:space="preserve"> </w:t>
            </w:r>
            <w:r w:rsidR="00454709">
              <w:t>pesquisar na plataforma da CISCO e em sites na internet</w:t>
            </w:r>
            <w:r w:rsidR="00C23D0F">
              <w:t xml:space="preserve"> quais os requisitos ideais para o estabelecimento de um escritório residencial em suas casas. Peça-os para montarem uma apresentação, para que possam relacionar cada recurso necessário neste escritório. A apresentação em questão deverá ser realizada em um grupo de até 3 estudantes atuando de forma colaborativa e deverá ser arquivada em anexo, juntamente</w:t>
            </w:r>
            <w:r w:rsidR="00454709">
              <w:t xml:space="preserve"> com as atividades anteriores. </w:t>
            </w:r>
          </w:p>
          <w:p w14:paraId="687E9278" w14:textId="77777777" w:rsidR="006D1A6A" w:rsidRDefault="00C23D0F" w:rsidP="00F423F2">
            <w:pPr>
              <w:pStyle w:val="TableContents"/>
              <w:numPr>
                <w:ilvl w:val="0"/>
                <w:numId w:val="11"/>
              </w:numPr>
              <w:jc w:val="both"/>
            </w:pPr>
            <w:r w:rsidRPr="00454709">
              <w:rPr>
                <w:b/>
                <w:bCs/>
              </w:rPr>
              <w:t>Reflexão:</w:t>
            </w:r>
            <w:r>
              <w:t xml:space="preserve"> o instrutor deverá realizar a apresentação (slides) do 6o. capítulo, intitulado </w:t>
            </w:r>
            <w:r w:rsidRPr="00454709">
              <w:rPr>
                <w:i/>
                <w:iCs/>
              </w:rPr>
              <w:t xml:space="preserve">“Criação de uma rede </w:t>
            </w:r>
            <w:r w:rsidRPr="00454709">
              <w:rPr>
                <w:i/>
                <w:iCs/>
              </w:rPr>
              <w:lastRenderedPageBreak/>
              <w:t>residencial”</w:t>
            </w:r>
            <w:r>
              <w:t xml:space="preserve">, explicando o conteúdo dos slides conforme a evolução da apresentação. Ao final da apresentação, o instrutor deverá solicitar aos estudantes a realizarem uma reflexão em relação a apresentação feita, para que possam realizar as alterações feitas em todos os trabalhos desenvolvidos até o presente momento. </w:t>
            </w:r>
          </w:p>
          <w:p w14:paraId="5AC5FEE7" w14:textId="77777777" w:rsidR="006D1A6A" w:rsidRDefault="00454709" w:rsidP="00F423F2">
            <w:pPr>
              <w:pStyle w:val="TableContents"/>
              <w:numPr>
                <w:ilvl w:val="0"/>
                <w:numId w:val="11"/>
              </w:numPr>
              <w:jc w:val="both"/>
            </w:pPr>
            <w:r>
              <w:rPr>
                <w:b/>
                <w:bCs/>
              </w:rPr>
              <w:t>Ação</w:t>
            </w:r>
            <w:r w:rsidR="00C23D0F">
              <w:rPr>
                <w:b/>
                <w:bCs/>
              </w:rPr>
              <w:t>:</w:t>
            </w:r>
            <w:r w:rsidR="00C23D0F">
              <w:t xml:space="preserve"> o instrutor deverá realizar uma demonstração de como implementar uma rede wireless doméstica, através do uso dos recursos de simulação do software simulador de redes </w:t>
            </w:r>
            <w:proofErr w:type="spellStart"/>
            <w:r w:rsidR="00C23D0F">
              <w:t>Packet</w:t>
            </w:r>
            <w:proofErr w:type="spellEnd"/>
            <w:r w:rsidR="00C23D0F">
              <w:t xml:space="preserve"> </w:t>
            </w:r>
            <w:proofErr w:type="spellStart"/>
            <w:r w:rsidR="00C23D0F">
              <w:t>Tracer</w:t>
            </w:r>
            <w:proofErr w:type="spellEnd"/>
            <w:r w:rsidR="00C23D0F">
              <w:t xml:space="preserve">. Utilize um roteador integrado para o uso doméstico. A seguir, demonstre como realizar a extensão do alcance do sinal, através do uso de </w:t>
            </w:r>
            <w:proofErr w:type="spellStart"/>
            <w:r w:rsidR="00C23D0F">
              <w:t>access</w:t>
            </w:r>
            <w:proofErr w:type="spellEnd"/>
            <w:r w:rsidR="00C23D0F">
              <w:t>-points. Após a demonstração, solicite aos estudantes resgatarem as atividades criadas nas aulas anteriores, para que possam fazer as alterações necessárias, de forma que fiquem sincronizadas de forma mais fiel possíve</w:t>
            </w:r>
            <w:r>
              <w:t>l em relação a atividade atual.</w:t>
            </w:r>
          </w:p>
          <w:p w14:paraId="78D0C0AD" w14:textId="77777777" w:rsidR="00454709" w:rsidRDefault="00454709" w:rsidP="00F423F2">
            <w:pPr>
              <w:pStyle w:val="TableContents"/>
              <w:ind w:left="720"/>
              <w:jc w:val="both"/>
            </w:pPr>
          </w:p>
          <w:p w14:paraId="7B7CA81A" w14:textId="77777777" w:rsidR="006D1A6A" w:rsidRDefault="00C23D0F" w:rsidP="00F423F2">
            <w:pPr>
              <w:pStyle w:val="TableContents"/>
              <w:ind w:left="720"/>
              <w:jc w:val="both"/>
            </w:pPr>
            <w:r>
              <w:t xml:space="preserve">Para este encontro, as seguintes atividades concedidas pela plataforma poderão ser usadas: </w:t>
            </w:r>
            <w:r>
              <w:rPr>
                <w:i/>
                <w:iCs/>
              </w:rPr>
              <w:t xml:space="preserve">“6.3.1.4 </w:t>
            </w:r>
            <w:proofErr w:type="spellStart"/>
            <w:r>
              <w:rPr>
                <w:i/>
                <w:iCs/>
              </w:rPr>
              <w:t>Lab</w:t>
            </w:r>
            <w:proofErr w:type="spellEnd"/>
            <w:r>
              <w:rPr>
                <w:i/>
                <w:iCs/>
              </w:rPr>
              <w:t xml:space="preserve"> - </w:t>
            </w:r>
            <w:proofErr w:type="spellStart"/>
            <w:r>
              <w:rPr>
                <w:i/>
                <w:iCs/>
              </w:rPr>
              <w:t>Configuring</w:t>
            </w:r>
            <w:proofErr w:type="spellEnd"/>
            <w:r>
              <w:rPr>
                <w:i/>
                <w:iCs/>
              </w:rPr>
              <w:t xml:space="preserve"> a Wireless </w:t>
            </w:r>
            <w:proofErr w:type="spellStart"/>
            <w:r>
              <w:rPr>
                <w:i/>
                <w:iCs/>
              </w:rPr>
              <w:t>Router</w:t>
            </w:r>
            <w:proofErr w:type="spellEnd"/>
            <w:r>
              <w:rPr>
                <w:i/>
                <w:iCs/>
              </w:rPr>
              <w:t xml:space="preserve"> </w:t>
            </w:r>
            <w:proofErr w:type="spellStart"/>
            <w:r>
              <w:rPr>
                <w:i/>
                <w:iCs/>
              </w:rPr>
              <w:t>and</w:t>
            </w:r>
            <w:proofErr w:type="spellEnd"/>
            <w:r>
              <w:rPr>
                <w:i/>
                <w:iCs/>
              </w:rPr>
              <w:t xml:space="preserve"> </w:t>
            </w:r>
            <w:proofErr w:type="spellStart"/>
            <w:r>
              <w:rPr>
                <w:i/>
                <w:iCs/>
              </w:rPr>
              <w:t>Client</w:t>
            </w:r>
            <w:proofErr w:type="spellEnd"/>
            <w:r>
              <w:rPr>
                <w:i/>
                <w:iCs/>
              </w:rPr>
              <w:t>”</w:t>
            </w:r>
            <w:r>
              <w:t xml:space="preserve">, </w:t>
            </w:r>
            <w:r>
              <w:rPr>
                <w:i/>
                <w:iCs/>
              </w:rPr>
              <w:t xml:space="preserve">“6.5.3.2 </w:t>
            </w:r>
            <w:proofErr w:type="spellStart"/>
            <w:r>
              <w:rPr>
                <w:i/>
                <w:iCs/>
              </w:rPr>
              <w:t>Packet</w:t>
            </w:r>
            <w:proofErr w:type="spellEnd"/>
            <w:r>
              <w:rPr>
                <w:i/>
                <w:iCs/>
              </w:rPr>
              <w:t xml:space="preserve"> </w:t>
            </w:r>
            <w:proofErr w:type="spellStart"/>
            <w:r>
              <w:rPr>
                <w:i/>
                <w:iCs/>
              </w:rPr>
              <w:t>Tracer</w:t>
            </w:r>
            <w:proofErr w:type="spellEnd"/>
            <w:r>
              <w:rPr>
                <w:i/>
                <w:iCs/>
              </w:rPr>
              <w:t xml:space="preserve"> - Configure Basic Wireless Security”</w:t>
            </w:r>
            <w:r>
              <w:t xml:space="preserve"> e </w:t>
            </w:r>
            <w:r>
              <w:rPr>
                <w:i/>
                <w:iCs/>
              </w:rPr>
              <w:t xml:space="preserve">“6.6.2.4 </w:t>
            </w:r>
            <w:proofErr w:type="spellStart"/>
            <w:r>
              <w:rPr>
                <w:i/>
                <w:iCs/>
              </w:rPr>
              <w:t>Lab</w:t>
            </w:r>
            <w:proofErr w:type="spellEnd"/>
            <w:r>
              <w:rPr>
                <w:i/>
                <w:iCs/>
              </w:rPr>
              <w:t xml:space="preserve"> - Mobile Wi-Fi - </w:t>
            </w:r>
            <w:proofErr w:type="spellStart"/>
            <w:r>
              <w:rPr>
                <w:i/>
                <w:iCs/>
              </w:rPr>
              <w:t>Android</w:t>
            </w:r>
            <w:proofErr w:type="spellEnd"/>
            <w:r>
              <w:rPr>
                <w:i/>
                <w:iCs/>
              </w:rPr>
              <w:t xml:space="preserve"> </w:t>
            </w:r>
            <w:proofErr w:type="spellStart"/>
            <w:r>
              <w:rPr>
                <w:i/>
                <w:iCs/>
              </w:rPr>
              <w:t>and</w:t>
            </w:r>
            <w:proofErr w:type="spellEnd"/>
            <w:r>
              <w:rPr>
                <w:i/>
                <w:iCs/>
              </w:rPr>
              <w:t xml:space="preserve"> iOS”</w:t>
            </w:r>
            <w:r>
              <w:t>.</w:t>
            </w:r>
          </w:p>
          <w:p w14:paraId="7849E600"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609983E" w14:textId="77777777" w:rsidR="006D1A6A" w:rsidRDefault="00C23D0F">
            <w:pPr>
              <w:pStyle w:val="TableContents"/>
            </w:pPr>
            <w:r>
              <w:lastRenderedPageBreak/>
              <w:t>4 horas.</w:t>
            </w:r>
          </w:p>
        </w:tc>
      </w:tr>
      <w:tr w:rsidR="006D1A6A" w14:paraId="5147277A"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6FBE4EC" w14:textId="77777777" w:rsidR="006D1A6A" w:rsidRDefault="00C23D0F" w:rsidP="00F423F2">
            <w:pPr>
              <w:pStyle w:val="TableContents"/>
              <w:jc w:val="both"/>
            </w:pPr>
            <w:r>
              <w:rPr>
                <w:b/>
                <w:bCs/>
              </w:rPr>
              <w:t>Aula 2:</w:t>
            </w:r>
          </w:p>
          <w:p w14:paraId="788A07AD" w14:textId="11C2961A" w:rsidR="006D1A6A" w:rsidRDefault="00F423F2" w:rsidP="00F423F2">
            <w:pPr>
              <w:pStyle w:val="TableContents"/>
              <w:numPr>
                <w:ilvl w:val="0"/>
                <w:numId w:val="11"/>
              </w:numPr>
              <w:jc w:val="both"/>
            </w:pPr>
            <w:r>
              <w:rPr>
                <w:b/>
                <w:bCs/>
              </w:rPr>
              <w:t>Ação</w:t>
            </w:r>
            <w:r w:rsidR="00C23D0F">
              <w:rPr>
                <w:b/>
                <w:bCs/>
              </w:rPr>
              <w:t>:</w:t>
            </w:r>
            <w:r w:rsidR="00C23D0F">
              <w:t xml:space="preserve"> através da apresentação do estudo de caso, solicitar aos estudantes </w:t>
            </w:r>
            <w:r w:rsidR="00454709">
              <w:t>que realizem uma pesquisa</w:t>
            </w:r>
            <w:r w:rsidR="00C23D0F">
              <w:t xml:space="preserve"> para definir uma lista de regras e</w:t>
            </w:r>
            <w:r w:rsidR="00454709">
              <w:t xml:space="preserve"> recomendações a serem seguidas</w:t>
            </w:r>
            <w:r w:rsidR="00C23D0F">
              <w:t xml:space="preserve"> no trabalho em home office. Peça-os para montarem uma documentação técnica, para que possam utilizar em uma política de segurança a ser implementada para os funcionários. A documentação em q</w:t>
            </w:r>
            <w:r w:rsidR="00B0494F">
              <w:t xml:space="preserve">uestão deverá ser realizada em </w:t>
            </w:r>
            <w:r w:rsidR="00C23D0F">
              <w:t>grupo</w:t>
            </w:r>
            <w:r w:rsidR="00454709">
              <w:t>s de</w:t>
            </w:r>
            <w:r w:rsidR="00C23D0F">
              <w:t xml:space="preserve"> estudantes atuando de forma colabo</w:t>
            </w:r>
            <w:r w:rsidR="00454709">
              <w:t>rativa.</w:t>
            </w:r>
          </w:p>
          <w:p w14:paraId="62555ECC" w14:textId="77777777" w:rsidR="006D1A6A" w:rsidRDefault="00C23D0F" w:rsidP="00F423F2">
            <w:pPr>
              <w:pStyle w:val="TableContents"/>
              <w:numPr>
                <w:ilvl w:val="0"/>
                <w:numId w:val="11"/>
              </w:numPr>
              <w:jc w:val="both"/>
            </w:pPr>
            <w:r>
              <w:rPr>
                <w:b/>
                <w:bCs/>
              </w:rPr>
              <w:t>Reflexão:</w:t>
            </w:r>
            <w:r>
              <w:t xml:space="preserve"> o instrutor deverá realizar a apresentação (slides) do 7o. capítulo, intitulado </w:t>
            </w:r>
            <w:r>
              <w:rPr>
                <w:i/>
                <w:iCs/>
              </w:rPr>
              <w:t>“Segurança da rede”</w:t>
            </w:r>
            <w:r>
              <w:t>, explicando o conteúdo dos slides conforme a evolução da apresentação. Ao final da apresentação, o instrutor deverá solicitar aos estudantes a realizarem uma reflexão em relação a apresentação feita, para que possam realizar as alterações feitas em todos os trabalhos desenv</w:t>
            </w:r>
            <w:r w:rsidR="00454709">
              <w:t>olvidos até o presente momento.</w:t>
            </w:r>
          </w:p>
          <w:p w14:paraId="0022A822" w14:textId="77777777" w:rsidR="006D1A6A" w:rsidRDefault="00454709" w:rsidP="00F423F2">
            <w:pPr>
              <w:pStyle w:val="TableContents"/>
              <w:numPr>
                <w:ilvl w:val="0"/>
                <w:numId w:val="11"/>
              </w:numPr>
              <w:jc w:val="both"/>
            </w:pPr>
            <w:r>
              <w:rPr>
                <w:b/>
                <w:bCs/>
              </w:rPr>
              <w:t>Ação:</w:t>
            </w:r>
            <w:r w:rsidR="00C23D0F">
              <w:t xml:space="preserve"> o instrutor deverá dar continuidade à demonstração anterior referente a implementação de redes </w:t>
            </w:r>
            <w:r>
              <w:t>sem fio domésticas</w:t>
            </w:r>
            <w:r w:rsidR="00C23D0F">
              <w:t xml:space="preserve"> através do uso de equipamentos reais disponíveis nos laboratórios de informática</w:t>
            </w:r>
            <w:r w:rsidR="00B0494F">
              <w:t xml:space="preserve">, caso não possua, simule no </w:t>
            </w:r>
            <w:proofErr w:type="spellStart"/>
            <w:r w:rsidR="00B0494F">
              <w:t>Paket</w:t>
            </w:r>
            <w:proofErr w:type="spellEnd"/>
            <w:r w:rsidR="00B0494F">
              <w:t xml:space="preserve"> </w:t>
            </w:r>
            <w:proofErr w:type="spellStart"/>
            <w:r w:rsidR="00B0494F">
              <w:t>Tracer</w:t>
            </w:r>
            <w:proofErr w:type="spellEnd"/>
            <w:r w:rsidR="00C23D0F">
              <w:t xml:space="preserve">. Desta vez, deverão ser feitas todas as configurações necessárias para garantir que a rede opere de forma mais segura e confiável possível. A seguir, as estações de trabalho também deverão ser ajustadas, para que também possam operar de forma segura e confiável. Após a demonstração, solicite aos estudantes resgatarem as atividades criadas nas aulas anteriores, para que possam fazer as alterações necessárias, de forma </w:t>
            </w:r>
            <w:r w:rsidR="00C23D0F">
              <w:lastRenderedPageBreak/>
              <w:t>que fiquem sincronizadas de forma mais fiel possível em relação a atividade atual.</w:t>
            </w:r>
          </w:p>
          <w:p w14:paraId="4C98C2AB" w14:textId="77777777" w:rsidR="006D1A6A" w:rsidRDefault="00C23D0F" w:rsidP="00F423F2">
            <w:pPr>
              <w:pStyle w:val="TableContents"/>
              <w:numPr>
                <w:ilvl w:val="0"/>
                <w:numId w:val="11"/>
              </w:numPr>
              <w:jc w:val="both"/>
            </w:pPr>
            <w:r>
              <w:t xml:space="preserve">Para este encontro, as seguintes atividades concedidas pela plataforma poderão ser usadas: </w:t>
            </w:r>
            <w:r>
              <w:rPr>
                <w:i/>
                <w:iCs/>
              </w:rPr>
              <w:t xml:space="preserve">“7.4.2.3 </w:t>
            </w:r>
            <w:proofErr w:type="spellStart"/>
            <w:r>
              <w:rPr>
                <w:i/>
                <w:iCs/>
              </w:rPr>
              <w:t>Lab</w:t>
            </w:r>
            <w:proofErr w:type="spellEnd"/>
            <w:r>
              <w:rPr>
                <w:i/>
                <w:iCs/>
              </w:rPr>
              <w:t xml:space="preserve"> - Configure Firewall Settings”</w:t>
            </w:r>
            <w:r>
              <w:t>.</w:t>
            </w:r>
          </w:p>
          <w:p w14:paraId="1B70FB4F" w14:textId="77777777" w:rsidR="006D1A6A" w:rsidRDefault="006D1A6A" w:rsidP="00F423F2">
            <w:pPr>
              <w:pStyle w:val="TableContents"/>
              <w:jc w:val="both"/>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865B7C0" w14:textId="77777777" w:rsidR="006D1A6A" w:rsidRDefault="00C23D0F" w:rsidP="00F423F2">
            <w:pPr>
              <w:pStyle w:val="TableContents"/>
              <w:jc w:val="both"/>
            </w:pPr>
            <w:r>
              <w:lastRenderedPageBreak/>
              <w:t>4 horas.</w:t>
            </w:r>
          </w:p>
        </w:tc>
      </w:tr>
    </w:tbl>
    <w:p w14:paraId="31C24E49" w14:textId="77777777" w:rsidR="006D1A6A" w:rsidRDefault="006D1A6A" w:rsidP="00F423F2">
      <w:pPr>
        <w:pStyle w:val="Standard"/>
        <w:jc w:val="both"/>
      </w:pPr>
    </w:p>
    <w:tbl>
      <w:tblPr>
        <w:tblW w:w="14569" w:type="dxa"/>
        <w:tblLayout w:type="fixed"/>
        <w:tblCellMar>
          <w:left w:w="10" w:type="dxa"/>
          <w:right w:w="10" w:type="dxa"/>
        </w:tblCellMar>
        <w:tblLook w:val="0000" w:firstRow="0" w:lastRow="0" w:firstColumn="0" w:lastColumn="0" w:noHBand="0" w:noVBand="0"/>
      </w:tblPr>
      <w:tblGrid>
        <w:gridCol w:w="2913"/>
        <w:gridCol w:w="2913"/>
        <w:gridCol w:w="2913"/>
        <w:gridCol w:w="2913"/>
        <w:gridCol w:w="817"/>
        <w:gridCol w:w="2100"/>
      </w:tblGrid>
      <w:tr w:rsidR="006D1A6A" w14:paraId="5F022391" w14:textId="77777777">
        <w:tc>
          <w:tcPr>
            <w:tcW w:w="12469" w:type="dxa"/>
            <w:gridSpan w:val="5"/>
            <w:tcBorders>
              <w:top w:val="single" w:sz="2" w:space="0" w:color="000000"/>
              <w:left w:val="single" w:sz="2" w:space="0" w:color="000000"/>
              <w:bottom w:val="single" w:sz="2" w:space="0" w:color="000000"/>
            </w:tcBorders>
            <w:tcMar>
              <w:top w:w="55" w:type="dxa"/>
              <w:left w:w="55" w:type="dxa"/>
              <w:bottom w:w="55" w:type="dxa"/>
              <w:right w:w="55" w:type="dxa"/>
            </w:tcMar>
          </w:tcPr>
          <w:p w14:paraId="06420DA1" w14:textId="77777777" w:rsidR="006D1A6A" w:rsidRDefault="00C23D0F">
            <w:pPr>
              <w:pStyle w:val="TableContents"/>
            </w:pPr>
            <w:r>
              <w:rPr>
                <w:b/>
                <w:bCs/>
              </w:rPr>
              <w:t>Situação de Aprendizagem 5:</w:t>
            </w:r>
          </w:p>
          <w:p w14:paraId="2F119B6D" w14:textId="77777777" w:rsidR="006D1A6A" w:rsidRDefault="00B0494F">
            <w:pPr>
              <w:pStyle w:val="TableContents"/>
            </w:pPr>
            <w:r>
              <w:t xml:space="preserve">Nesta situação a empresa </w:t>
            </w:r>
            <w:r w:rsidR="00C23D0F">
              <w:t xml:space="preserve">decidiu </w:t>
            </w:r>
            <w:r>
              <w:t>criar</w:t>
            </w:r>
            <w:r w:rsidR="00C23D0F">
              <w:t xml:space="preserve"> a documentação dos procedimentos técnicos para realizar a configuração dos equipamentos e serviços de redes, bem como estabelecer um script de atendimento para a equipe de suporte técnico. Para isto, ela requer que a equipe especializada implemente todas as configurações básicas em um ambiente simulado para que em seguida, possa ser aplicada nos equipamentos de produção</w:t>
            </w:r>
            <w:r>
              <w:t xml:space="preserve"> (equipamentos reais)</w:t>
            </w:r>
            <w:r w:rsidR="00C23D0F">
              <w:t xml:space="preserve">, além de </w:t>
            </w:r>
            <w:r>
              <w:t>gerar</w:t>
            </w:r>
            <w:r w:rsidR="00C23D0F">
              <w:t xml:space="preserve"> uma lista de erros comuns </w:t>
            </w:r>
            <w:r>
              <w:t xml:space="preserve">e </w:t>
            </w:r>
            <w:r w:rsidR="00C23D0F">
              <w:t xml:space="preserve">as soluções técnicas designadas para resolver </w:t>
            </w:r>
            <w:r>
              <w:t>cada um deles</w:t>
            </w:r>
            <w:r w:rsidR="00C23D0F">
              <w:t>.</w:t>
            </w:r>
          </w:p>
          <w:p w14:paraId="51847871" w14:textId="77777777" w:rsidR="006D1A6A" w:rsidRDefault="00C23D0F">
            <w:pPr>
              <w:pStyle w:val="TableContents"/>
            </w:pPr>
            <w:r>
              <w:t xml:space="preserve">Nesta </w:t>
            </w:r>
            <w:r>
              <w:rPr>
                <w:b/>
                <w:bCs/>
              </w:rPr>
              <w:t>5</w:t>
            </w:r>
            <w:r>
              <w:rPr>
                <w:b/>
                <w:bCs/>
                <w:vertAlign w:val="superscript"/>
              </w:rPr>
              <w:t>a</w:t>
            </w:r>
            <w:r>
              <w:rPr>
                <w:b/>
                <w:bCs/>
              </w:rPr>
              <w:t>. etapa</w:t>
            </w:r>
            <w:r>
              <w:t>, os estudantes deverão implementar as políticas de segurança necessárias, para garantir a proteção de dados e a resiliência da rede, bem como documentar os parâmetros e configurações necessárias para os equipamentos e serviços de redes, para a montagem de um script de manutenção, que será utilizada pela equipe de suporte técnico.</w:t>
            </w:r>
          </w:p>
        </w:tc>
        <w:tc>
          <w:tcPr>
            <w:tcW w:w="210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20D6AB4" w14:textId="77777777" w:rsidR="006D1A6A" w:rsidRDefault="00C23D0F">
            <w:pPr>
              <w:pStyle w:val="TableContents"/>
              <w:rPr>
                <w:b/>
                <w:bCs/>
              </w:rPr>
            </w:pPr>
            <w:r>
              <w:rPr>
                <w:b/>
                <w:bCs/>
              </w:rPr>
              <w:t>CH:</w:t>
            </w:r>
          </w:p>
          <w:p w14:paraId="37C36B8F" w14:textId="77777777" w:rsidR="006D1A6A" w:rsidRDefault="00C23D0F">
            <w:pPr>
              <w:pStyle w:val="TableContents"/>
            </w:pPr>
            <w:r>
              <w:t>Carga horária da situação de aprendizagem 5:  24h / 6 aulas.</w:t>
            </w:r>
          </w:p>
        </w:tc>
      </w:tr>
      <w:tr w:rsidR="006D1A6A" w14:paraId="1FF2D27D" w14:textId="77777777">
        <w:tc>
          <w:tcPr>
            <w:tcW w:w="14569" w:type="dxa"/>
            <w:gridSpan w:val="6"/>
            <w:tcBorders>
              <w:left w:val="single" w:sz="2" w:space="0" w:color="000000"/>
              <w:bottom w:val="single" w:sz="2" w:space="0" w:color="000000"/>
              <w:right w:val="single" w:sz="2" w:space="0" w:color="000000"/>
            </w:tcBorders>
            <w:tcMar>
              <w:top w:w="55" w:type="dxa"/>
              <w:left w:w="55" w:type="dxa"/>
              <w:bottom w:w="55" w:type="dxa"/>
              <w:right w:w="55" w:type="dxa"/>
            </w:tcMar>
          </w:tcPr>
          <w:p w14:paraId="701B4A9D" w14:textId="27D19A9B" w:rsidR="006D1A6A" w:rsidRDefault="00E76897">
            <w:pPr>
              <w:pStyle w:val="TableContents"/>
              <w:rPr>
                <w:b/>
                <w:bCs/>
              </w:rPr>
            </w:pPr>
            <w:r>
              <w:rPr>
                <w:b/>
                <w:bCs/>
              </w:rPr>
              <w:t>Indicador</w:t>
            </w:r>
            <w:r w:rsidR="00C23D0F">
              <w:rPr>
                <w:b/>
                <w:bCs/>
              </w:rPr>
              <w:t>es:</w:t>
            </w:r>
          </w:p>
          <w:p w14:paraId="620A5A2D" w14:textId="2BD31EDA" w:rsidR="006D1A6A" w:rsidRDefault="00E76897" w:rsidP="00E76897">
            <w:pPr>
              <w:pStyle w:val="TableContents"/>
            </w:pPr>
            <w:r>
              <w:t>4.</w:t>
            </w:r>
            <w:r w:rsidR="00C23D0F">
              <w:t>Implementa segurança da rede local, de acordo com a política da organização.</w:t>
            </w:r>
          </w:p>
          <w:p w14:paraId="423254FA" w14:textId="60ABF311" w:rsidR="006D1A6A" w:rsidRDefault="00E76897" w:rsidP="00E76897">
            <w:pPr>
              <w:pStyle w:val="TableContents"/>
            </w:pPr>
            <w:r>
              <w:t>5.</w:t>
            </w:r>
            <w:r w:rsidR="00C23D0F">
              <w:t>Testa e realiza correções em redes locais, utilizando ferramentas de diagnóstico.</w:t>
            </w:r>
          </w:p>
        </w:tc>
      </w:tr>
      <w:tr w:rsidR="006D1A6A" w14:paraId="6A8B85F8" w14:textId="77777777">
        <w:tc>
          <w:tcPr>
            <w:tcW w:w="8739" w:type="dxa"/>
            <w:gridSpan w:val="3"/>
            <w:tcBorders>
              <w:left w:val="single" w:sz="2" w:space="0" w:color="000000"/>
              <w:bottom w:val="single" w:sz="2" w:space="0" w:color="000000"/>
            </w:tcBorders>
            <w:shd w:val="clear" w:color="auto" w:fill="F7CAAC"/>
            <w:tcMar>
              <w:top w:w="55" w:type="dxa"/>
              <w:left w:w="55" w:type="dxa"/>
              <w:bottom w:w="55" w:type="dxa"/>
              <w:right w:w="55" w:type="dxa"/>
            </w:tcMar>
          </w:tcPr>
          <w:p w14:paraId="4181CCD1" w14:textId="77777777" w:rsidR="006D1A6A" w:rsidRDefault="00C23D0F">
            <w:pPr>
              <w:pStyle w:val="TableContents"/>
              <w:jc w:val="center"/>
              <w:rPr>
                <w:b/>
                <w:bCs/>
              </w:rPr>
            </w:pPr>
            <w:r>
              <w:rPr>
                <w:b/>
                <w:bCs/>
              </w:rPr>
              <w:t>Elementos de Competência da Situação de aprendizagem</w:t>
            </w:r>
          </w:p>
        </w:tc>
        <w:tc>
          <w:tcPr>
            <w:tcW w:w="2913" w:type="dxa"/>
            <w:tcBorders>
              <w:left w:val="single" w:sz="2" w:space="0" w:color="000000"/>
              <w:bottom w:val="single" w:sz="2" w:space="0" w:color="000000"/>
            </w:tcBorders>
            <w:shd w:val="clear" w:color="auto" w:fill="F7CAAC"/>
            <w:tcMar>
              <w:top w:w="55" w:type="dxa"/>
              <w:left w:w="55" w:type="dxa"/>
              <w:bottom w:w="55" w:type="dxa"/>
              <w:right w:w="55" w:type="dxa"/>
            </w:tcMar>
          </w:tcPr>
          <w:p w14:paraId="2B9B4BBD" w14:textId="77777777" w:rsidR="006D1A6A" w:rsidRDefault="00C23D0F">
            <w:pPr>
              <w:pStyle w:val="TableContents"/>
              <w:jc w:val="center"/>
              <w:rPr>
                <w:b/>
                <w:bCs/>
              </w:rPr>
            </w:pPr>
            <w:r>
              <w:rPr>
                <w:b/>
                <w:bCs/>
              </w:rPr>
              <w:t>Recurso didático</w:t>
            </w:r>
          </w:p>
        </w:tc>
        <w:tc>
          <w:tcPr>
            <w:tcW w:w="2917" w:type="dxa"/>
            <w:gridSpan w:val="2"/>
            <w:tcBorders>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7FB55504" w14:textId="77777777" w:rsidR="006D1A6A" w:rsidRDefault="00C23D0F">
            <w:pPr>
              <w:pStyle w:val="TableContents"/>
              <w:jc w:val="center"/>
              <w:rPr>
                <w:b/>
                <w:bCs/>
              </w:rPr>
            </w:pPr>
            <w:r>
              <w:rPr>
                <w:b/>
                <w:bCs/>
              </w:rPr>
              <w:t>Avaliação</w:t>
            </w:r>
          </w:p>
        </w:tc>
      </w:tr>
      <w:tr w:rsidR="00F423F2" w14:paraId="4076D432" w14:textId="77777777">
        <w:tc>
          <w:tcPr>
            <w:tcW w:w="2913" w:type="dxa"/>
            <w:tcBorders>
              <w:left w:val="single" w:sz="2" w:space="0" w:color="000000"/>
              <w:bottom w:val="single" w:sz="2" w:space="0" w:color="000000"/>
            </w:tcBorders>
            <w:tcMar>
              <w:top w:w="55" w:type="dxa"/>
              <w:left w:w="55" w:type="dxa"/>
              <w:bottom w:w="55" w:type="dxa"/>
              <w:right w:w="55" w:type="dxa"/>
            </w:tcMar>
          </w:tcPr>
          <w:p w14:paraId="059F5D54" w14:textId="77777777" w:rsidR="00F423F2" w:rsidRDefault="00F423F2" w:rsidP="00F423F2">
            <w:pPr>
              <w:pStyle w:val="TableContents"/>
              <w:jc w:val="center"/>
              <w:rPr>
                <w:b/>
                <w:bCs/>
              </w:rPr>
            </w:pPr>
            <w:r>
              <w:rPr>
                <w:b/>
                <w:bCs/>
              </w:rPr>
              <w:t>Conhecimentos</w:t>
            </w:r>
          </w:p>
          <w:p w14:paraId="4DCC1803" w14:textId="77777777" w:rsidR="00F423F2" w:rsidRDefault="00F423F2" w:rsidP="00F423F2">
            <w:pPr>
              <w:pStyle w:val="TableContents"/>
            </w:pPr>
            <w:r>
              <w:t>- Equipamentos de rede: ativos e passivos, principais características e instalação.</w:t>
            </w:r>
          </w:p>
          <w:p w14:paraId="29C20348" w14:textId="77777777" w:rsidR="00F423F2" w:rsidRDefault="00F423F2" w:rsidP="00F423F2">
            <w:pPr>
              <w:pStyle w:val="TableContents"/>
            </w:pPr>
            <w:r>
              <w:t>- Portas de comunicação: conceitos, funcionalidades e principais características.</w:t>
            </w:r>
          </w:p>
          <w:p w14:paraId="1304B2FB" w14:textId="77777777" w:rsidR="00F423F2" w:rsidRDefault="00F423F2" w:rsidP="00F423F2">
            <w:pPr>
              <w:pStyle w:val="TableContents"/>
            </w:pPr>
            <w:r>
              <w:t xml:space="preserve">- Configuração de redes IP: endereçamento, identificação de padrão e cálculo de </w:t>
            </w:r>
            <w:r>
              <w:lastRenderedPageBreak/>
              <w:t>máscara.</w:t>
            </w:r>
          </w:p>
          <w:p w14:paraId="36530826" w14:textId="77777777" w:rsidR="00F423F2" w:rsidRDefault="00F423F2" w:rsidP="00F423F2">
            <w:pPr>
              <w:pStyle w:val="TableContents"/>
            </w:pPr>
            <w:r>
              <w:t>- Tipos de endereçamento: estático e dinâmico.</w:t>
            </w:r>
          </w:p>
          <w:p w14:paraId="2A6C5FCA" w14:textId="77777777" w:rsidR="00F423F2" w:rsidRDefault="00F423F2" w:rsidP="00F423F2">
            <w:pPr>
              <w:pStyle w:val="TableContents"/>
            </w:pPr>
            <w:r>
              <w:t xml:space="preserve">- Segurança de redes: </w:t>
            </w:r>
            <w:proofErr w:type="spellStart"/>
            <w:r>
              <w:t>permissionamento</w:t>
            </w:r>
            <w:proofErr w:type="spellEnd"/>
            <w:r>
              <w:t xml:space="preserve"> e boas práticas.</w:t>
            </w:r>
          </w:p>
          <w:p w14:paraId="1AA394E3" w14:textId="77777777" w:rsidR="00F423F2" w:rsidRDefault="00F423F2" w:rsidP="00F423F2">
            <w:pPr>
              <w:pStyle w:val="TableContents"/>
            </w:pPr>
            <w:r>
              <w:t>- Teste de redes: conceitos e aplicação.</w:t>
            </w:r>
          </w:p>
        </w:tc>
        <w:tc>
          <w:tcPr>
            <w:tcW w:w="2913" w:type="dxa"/>
            <w:tcBorders>
              <w:left w:val="single" w:sz="2" w:space="0" w:color="000000"/>
              <w:bottom w:val="single" w:sz="2" w:space="0" w:color="000000"/>
            </w:tcBorders>
            <w:tcMar>
              <w:top w:w="55" w:type="dxa"/>
              <w:left w:w="55" w:type="dxa"/>
              <w:bottom w:w="55" w:type="dxa"/>
              <w:right w:w="55" w:type="dxa"/>
            </w:tcMar>
          </w:tcPr>
          <w:p w14:paraId="10938D67" w14:textId="77777777" w:rsidR="00F423F2" w:rsidRDefault="00F423F2" w:rsidP="00F423F2">
            <w:pPr>
              <w:pStyle w:val="TableContents"/>
              <w:jc w:val="center"/>
              <w:rPr>
                <w:b/>
                <w:bCs/>
              </w:rPr>
            </w:pPr>
            <w:r>
              <w:rPr>
                <w:b/>
                <w:bCs/>
              </w:rPr>
              <w:lastRenderedPageBreak/>
              <w:t>Habilidades</w:t>
            </w:r>
          </w:p>
          <w:p w14:paraId="07A46018" w14:textId="77777777" w:rsidR="00F423F2" w:rsidRDefault="00F423F2" w:rsidP="00F423F2">
            <w:pPr>
              <w:pStyle w:val="Standard"/>
            </w:pPr>
            <w:r>
              <w:t>- Elaborar projeto de redes locais.</w:t>
            </w:r>
          </w:p>
          <w:p w14:paraId="48072A9F" w14:textId="77777777" w:rsidR="00F423F2" w:rsidRDefault="00F423F2" w:rsidP="00F423F2">
            <w:pPr>
              <w:pStyle w:val="Standard"/>
            </w:pPr>
            <w:r>
              <w:t>- Instalar e configura redes locais.</w:t>
            </w:r>
          </w:p>
          <w:p w14:paraId="55FAEE8D" w14:textId="77777777" w:rsidR="00F423F2" w:rsidRDefault="00F423F2" w:rsidP="00F423F2">
            <w:pPr>
              <w:pStyle w:val="Standard"/>
            </w:pPr>
            <w:r>
              <w:t>- Elaborar documentos técnicos.</w:t>
            </w:r>
          </w:p>
          <w:p w14:paraId="169E7A6E" w14:textId="77777777" w:rsidR="00F423F2" w:rsidRDefault="00F423F2" w:rsidP="00F423F2">
            <w:pPr>
              <w:pStyle w:val="Standard"/>
            </w:pPr>
            <w:r>
              <w:t xml:space="preserve">- Organizar materiais, ferramentas, instrumentos, </w:t>
            </w:r>
            <w:r>
              <w:lastRenderedPageBreak/>
              <w:t>documentos e local de trabalho.</w:t>
            </w:r>
          </w:p>
          <w:p w14:paraId="58CB9451" w14:textId="77777777" w:rsidR="00F423F2" w:rsidRDefault="00F423F2" w:rsidP="00F423F2">
            <w:pPr>
              <w:pStyle w:val="Standard"/>
            </w:pPr>
            <w:r>
              <w:t>- Administrar as etapas do processo de instalação e os recursos disponíveis.</w:t>
            </w:r>
          </w:p>
          <w:p w14:paraId="1505D6C6" w14:textId="77777777" w:rsidR="00F423F2" w:rsidRDefault="00F423F2" w:rsidP="00F423F2">
            <w:pPr>
              <w:pStyle w:val="Standard"/>
            </w:pPr>
            <w:r>
              <w:t>- Utilizar termos técnicos em inglês nas rotinas de trabalho.</w:t>
            </w:r>
          </w:p>
        </w:tc>
        <w:tc>
          <w:tcPr>
            <w:tcW w:w="2913" w:type="dxa"/>
            <w:tcBorders>
              <w:left w:val="single" w:sz="2" w:space="0" w:color="000000"/>
              <w:bottom w:val="single" w:sz="2" w:space="0" w:color="000000"/>
            </w:tcBorders>
            <w:tcMar>
              <w:top w:w="55" w:type="dxa"/>
              <w:left w:w="55" w:type="dxa"/>
              <w:bottom w:w="55" w:type="dxa"/>
              <w:right w:w="55" w:type="dxa"/>
            </w:tcMar>
          </w:tcPr>
          <w:p w14:paraId="1C0D1A43" w14:textId="77777777" w:rsidR="00F423F2" w:rsidRDefault="00F423F2" w:rsidP="00F423F2">
            <w:pPr>
              <w:pStyle w:val="TableContents"/>
              <w:jc w:val="center"/>
              <w:rPr>
                <w:b/>
                <w:bCs/>
              </w:rPr>
            </w:pPr>
            <w:r>
              <w:rPr>
                <w:b/>
                <w:bCs/>
              </w:rPr>
              <w:lastRenderedPageBreak/>
              <w:t>Atitudes/Valores</w:t>
            </w:r>
          </w:p>
          <w:p w14:paraId="3DB535E3" w14:textId="77777777" w:rsidR="00F423F2" w:rsidRDefault="00F423F2" w:rsidP="00F423F2">
            <w:pPr>
              <w:pStyle w:val="TableContents"/>
            </w:pPr>
            <w:r>
              <w:t>- Zelo pela organização do ambiente de trabalho.</w:t>
            </w:r>
          </w:p>
          <w:p w14:paraId="6BE10C1F" w14:textId="77777777" w:rsidR="00F423F2" w:rsidRDefault="00F423F2" w:rsidP="00F423F2">
            <w:pPr>
              <w:pStyle w:val="TableContents"/>
            </w:pPr>
            <w:r>
              <w:t>- Colaboração no desenvolvimento do trabalho em equipe.</w:t>
            </w:r>
          </w:p>
          <w:p w14:paraId="339AE61E" w14:textId="77777777" w:rsidR="00F423F2" w:rsidRDefault="00F423F2" w:rsidP="00F423F2">
            <w:pPr>
              <w:pStyle w:val="TableContents"/>
            </w:pPr>
            <w:r>
              <w:t>- Sigilo no tratamento de dados e informações.</w:t>
            </w:r>
          </w:p>
          <w:p w14:paraId="587AD341" w14:textId="77777777" w:rsidR="00F423F2" w:rsidRDefault="00F423F2" w:rsidP="00F423F2">
            <w:pPr>
              <w:pStyle w:val="TableContents"/>
            </w:pPr>
            <w:r>
              <w:t xml:space="preserve">- Senso crítico no desenvolvimento de </w:t>
            </w:r>
            <w:r>
              <w:lastRenderedPageBreak/>
              <w:t>soluções.</w:t>
            </w:r>
          </w:p>
        </w:tc>
        <w:tc>
          <w:tcPr>
            <w:tcW w:w="2913" w:type="dxa"/>
            <w:tcBorders>
              <w:left w:val="single" w:sz="2" w:space="0" w:color="000000"/>
              <w:bottom w:val="single" w:sz="2" w:space="0" w:color="000000"/>
            </w:tcBorders>
            <w:tcMar>
              <w:top w:w="55" w:type="dxa"/>
              <w:left w:w="55" w:type="dxa"/>
              <w:bottom w:w="55" w:type="dxa"/>
              <w:right w:w="55" w:type="dxa"/>
            </w:tcMar>
          </w:tcPr>
          <w:p w14:paraId="6E4028DF" w14:textId="77777777" w:rsidR="00F423F2" w:rsidRDefault="00F423F2" w:rsidP="00F423F2">
            <w:pPr>
              <w:pStyle w:val="TableContents"/>
              <w:rPr>
                <w:color w:val="000000" w:themeColor="text1"/>
              </w:rPr>
            </w:pPr>
            <w:r>
              <w:rPr>
                <w:color w:val="000000" w:themeColor="text1"/>
              </w:rPr>
              <w:lastRenderedPageBreak/>
              <w:t xml:space="preserve">- Material oficial da academia CISCO (Networking Essentials) disponível em </w:t>
            </w:r>
            <w:hyperlink r:id="rId15" w:history="1">
              <w:r w:rsidRPr="00911753">
                <w:rPr>
                  <w:rStyle w:val="Hyperlink"/>
                  <w:color w:val="000000" w:themeColor="text1"/>
                  <w:u w:val="none"/>
                </w:rPr>
                <w:t>https://www.netacad.com/pt-br</w:t>
              </w:r>
            </w:hyperlink>
            <w:r w:rsidRPr="00911753">
              <w:rPr>
                <w:color w:val="000000" w:themeColor="text1"/>
              </w:rPr>
              <w:t>.</w:t>
            </w:r>
          </w:p>
          <w:p w14:paraId="2E6CF64A" w14:textId="77777777" w:rsidR="00F423F2" w:rsidRDefault="00F423F2" w:rsidP="00F423F2">
            <w:pPr>
              <w:pStyle w:val="TableContents"/>
              <w:rPr>
                <w:color w:val="000000" w:themeColor="text1"/>
              </w:rPr>
            </w:pPr>
            <w:r>
              <w:rPr>
                <w:color w:val="000000" w:themeColor="text1"/>
              </w:rPr>
              <w:t xml:space="preserve">- </w:t>
            </w:r>
            <w:proofErr w:type="spellStart"/>
            <w:r>
              <w:rPr>
                <w:color w:val="000000" w:themeColor="text1"/>
              </w:rPr>
              <w:t>PacketTracer</w:t>
            </w:r>
            <w:proofErr w:type="spellEnd"/>
            <w:r>
              <w:rPr>
                <w:color w:val="000000" w:themeColor="text1"/>
              </w:rPr>
              <w:t>;</w:t>
            </w:r>
          </w:p>
          <w:p w14:paraId="2531315A" w14:textId="77777777" w:rsidR="00F423F2" w:rsidRDefault="00F423F2" w:rsidP="00F423F2">
            <w:pPr>
              <w:pStyle w:val="TableContents"/>
              <w:rPr>
                <w:color w:val="000000" w:themeColor="text1"/>
              </w:rPr>
            </w:pPr>
            <w:r>
              <w:rPr>
                <w:color w:val="000000" w:themeColor="text1"/>
              </w:rPr>
              <w:t>- Internet;</w:t>
            </w:r>
          </w:p>
          <w:p w14:paraId="6B3F1393" w14:textId="77777777" w:rsidR="00F423F2" w:rsidRDefault="00F423F2" w:rsidP="00F423F2">
            <w:pPr>
              <w:pStyle w:val="TableContents"/>
              <w:rPr>
                <w:color w:val="000000" w:themeColor="text1"/>
              </w:rPr>
            </w:pPr>
            <w:r>
              <w:rPr>
                <w:color w:val="000000" w:themeColor="text1"/>
              </w:rPr>
              <w:t>- Laboratório.</w:t>
            </w:r>
          </w:p>
          <w:p w14:paraId="632CB4B2" w14:textId="67D194A3" w:rsidR="00F423F2" w:rsidRDefault="00F423F2" w:rsidP="00F423F2">
            <w:pPr>
              <w:pStyle w:val="TableContents"/>
            </w:pPr>
          </w:p>
        </w:tc>
        <w:tc>
          <w:tcPr>
            <w:tcW w:w="2917" w:type="dxa"/>
            <w:gridSpan w:val="2"/>
            <w:tcBorders>
              <w:left w:val="single" w:sz="2" w:space="0" w:color="000000"/>
              <w:bottom w:val="single" w:sz="2" w:space="0" w:color="000000"/>
              <w:right w:val="single" w:sz="2" w:space="0" w:color="000000"/>
            </w:tcBorders>
            <w:tcMar>
              <w:top w:w="55" w:type="dxa"/>
              <w:left w:w="55" w:type="dxa"/>
              <w:bottom w:w="55" w:type="dxa"/>
              <w:right w:w="55" w:type="dxa"/>
            </w:tcMar>
          </w:tcPr>
          <w:p w14:paraId="451CF0A6" w14:textId="77777777" w:rsidR="00F423F2" w:rsidRDefault="00F423F2" w:rsidP="00F423F2">
            <w:pPr>
              <w:pStyle w:val="TableContents"/>
            </w:pPr>
            <w:r>
              <w:t>- Na avaliação desta situação, a proposta de um estudo de caso seguido de um projeto para resolução do problema proposto no estudo.</w:t>
            </w:r>
          </w:p>
          <w:p w14:paraId="0248DDEF" w14:textId="77777777" w:rsidR="00F423F2" w:rsidRDefault="00F423F2" w:rsidP="00F423F2">
            <w:pPr>
              <w:pStyle w:val="TableContents"/>
            </w:pPr>
            <w:r>
              <w:t xml:space="preserve">- Devem ser contemplados os conhecimentos e habilidades, como recomendação tratar a identificação e a solução para uma rede que precisa ser </w:t>
            </w:r>
            <w:r>
              <w:lastRenderedPageBreak/>
              <w:t xml:space="preserve">escalonada, indicando equipamentos ativos, passivos, cálculo de </w:t>
            </w:r>
            <w:proofErr w:type="spellStart"/>
            <w:r>
              <w:t>Ips</w:t>
            </w:r>
            <w:proofErr w:type="spellEnd"/>
            <w:r>
              <w:t xml:space="preserve"> e testagem.</w:t>
            </w:r>
          </w:p>
        </w:tc>
      </w:tr>
    </w:tbl>
    <w:p w14:paraId="29B748C0" w14:textId="77777777" w:rsidR="00C23D0F" w:rsidRDefault="00C23D0F">
      <w:pPr>
        <w:rPr>
          <w:vanish/>
        </w:rPr>
      </w:pPr>
    </w:p>
    <w:tbl>
      <w:tblPr>
        <w:tblW w:w="14569" w:type="dxa"/>
        <w:tblLayout w:type="fixed"/>
        <w:tblCellMar>
          <w:left w:w="10" w:type="dxa"/>
          <w:right w:w="10" w:type="dxa"/>
        </w:tblCellMar>
        <w:tblLook w:val="0000" w:firstRow="0" w:lastRow="0" w:firstColumn="0" w:lastColumn="0" w:noHBand="0" w:noVBand="0"/>
      </w:tblPr>
      <w:tblGrid>
        <w:gridCol w:w="11681"/>
        <w:gridCol w:w="2888"/>
      </w:tblGrid>
      <w:tr w:rsidR="006D1A6A" w14:paraId="6E39B10E" w14:textId="77777777">
        <w:tc>
          <w:tcPr>
            <w:tcW w:w="14569" w:type="dxa"/>
            <w:gridSpan w:val="2"/>
            <w:tcBorders>
              <w:top w:val="single" w:sz="2" w:space="0" w:color="000000"/>
              <w:left w:val="single" w:sz="2" w:space="0" w:color="000000"/>
              <w:bottom w:val="single" w:sz="2" w:space="0" w:color="000000"/>
              <w:right w:val="single" w:sz="2" w:space="0" w:color="000000"/>
            </w:tcBorders>
            <w:shd w:val="clear" w:color="auto" w:fill="F7CAAC"/>
            <w:tcMar>
              <w:top w:w="55" w:type="dxa"/>
              <w:left w:w="55" w:type="dxa"/>
              <w:bottom w:w="55" w:type="dxa"/>
              <w:right w:w="55" w:type="dxa"/>
            </w:tcMar>
          </w:tcPr>
          <w:p w14:paraId="776EBC46" w14:textId="77777777" w:rsidR="006D1A6A" w:rsidRDefault="00C23D0F">
            <w:pPr>
              <w:pStyle w:val="TableContents"/>
              <w:jc w:val="center"/>
              <w:rPr>
                <w:b/>
                <w:bCs/>
              </w:rPr>
            </w:pPr>
            <w:r>
              <w:rPr>
                <w:b/>
                <w:bCs/>
              </w:rPr>
              <w:t>Planejamento das Aulas</w:t>
            </w:r>
          </w:p>
        </w:tc>
      </w:tr>
      <w:tr w:rsidR="006D1A6A" w14:paraId="1FDD4305"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64A4805" w14:textId="77777777" w:rsidR="006D1A6A" w:rsidRDefault="00C23D0F">
            <w:pPr>
              <w:pStyle w:val="TableContents"/>
              <w:jc w:val="center"/>
            </w:pPr>
            <w:r>
              <w:rPr>
                <w:b/>
                <w:bCs/>
              </w:rPr>
              <w:t>Detalhamento da Situação de Aprendizagem 5</w:t>
            </w: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AB9AAE0" w14:textId="77777777" w:rsidR="006D1A6A" w:rsidRDefault="00C23D0F">
            <w:pPr>
              <w:pStyle w:val="TableContents"/>
              <w:jc w:val="center"/>
              <w:rPr>
                <w:b/>
                <w:bCs/>
              </w:rPr>
            </w:pPr>
            <w:r>
              <w:rPr>
                <w:b/>
                <w:bCs/>
              </w:rPr>
              <w:t>Data</w:t>
            </w:r>
          </w:p>
        </w:tc>
      </w:tr>
      <w:tr w:rsidR="006D1A6A" w14:paraId="37528F91"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0660E306" w14:textId="77777777" w:rsidR="006D1A6A" w:rsidRDefault="00C23D0F">
            <w:pPr>
              <w:pStyle w:val="TableContents"/>
              <w:rPr>
                <w:b/>
                <w:bCs/>
              </w:rPr>
            </w:pPr>
            <w:r>
              <w:rPr>
                <w:b/>
                <w:bCs/>
              </w:rPr>
              <w:t>Aula 1:</w:t>
            </w:r>
          </w:p>
          <w:p w14:paraId="4DF2063D" w14:textId="298385DC" w:rsidR="006D1A6A" w:rsidRDefault="00F423F2" w:rsidP="00F423F2">
            <w:pPr>
              <w:pStyle w:val="TableContents"/>
              <w:numPr>
                <w:ilvl w:val="0"/>
                <w:numId w:val="11"/>
              </w:numPr>
              <w:jc w:val="both"/>
            </w:pPr>
            <w:r>
              <w:rPr>
                <w:b/>
                <w:bCs/>
              </w:rPr>
              <w:t>Ação</w:t>
            </w:r>
            <w:r w:rsidR="00C23D0F">
              <w:rPr>
                <w:b/>
                <w:bCs/>
              </w:rPr>
              <w:t>:</w:t>
            </w:r>
            <w:r w:rsidR="00C23D0F">
              <w:t xml:space="preserve"> solicitar </w:t>
            </w:r>
            <w:r w:rsidR="00B0494F">
              <w:t>que os estudantes façam uma pesquisa utilizando como referência a plataforma da CISCO e sites recomendados pelo instrutor</w:t>
            </w:r>
            <w:r w:rsidR="00C23D0F">
              <w:t xml:space="preserve"> para definir todos os parâmetros de configuração a serem implementados nos dispositivos de redes da infraestrutura. Peça-os para montarem uma documentação técnica, para ser utilizada pela equipe de </w:t>
            </w:r>
            <w:r w:rsidR="00B0494F">
              <w:t>suporte</w:t>
            </w:r>
            <w:r w:rsidR="00C23D0F">
              <w:t xml:space="preserve">. A documentação em questão deverá ser realizada em um grupo </w:t>
            </w:r>
            <w:r w:rsidR="00B0494F">
              <w:t xml:space="preserve">de </w:t>
            </w:r>
            <w:r w:rsidR="00C23D0F">
              <w:t>estudantes</w:t>
            </w:r>
            <w:r w:rsidR="00B0494F">
              <w:t>,</w:t>
            </w:r>
            <w:r w:rsidR="00C23D0F">
              <w:t xml:space="preserve"> atuando de forma colaborativa e deverá ser arquivada em anexo, juntamente com as atividades anteriores</w:t>
            </w:r>
            <w:r w:rsidR="00B0494F">
              <w:t>.</w:t>
            </w:r>
          </w:p>
          <w:p w14:paraId="58E640AE" w14:textId="77777777" w:rsidR="006D1A6A" w:rsidRDefault="00B0494F" w:rsidP="00F423F2">
            <w:pPr>
              <w:pStyle w:val="TableContents"/>
              <w:numPr>
                <w:ilvl w:val="0"/>
                <w:numId w:val="11"/>
              </w:numPr>
              <w:jc w:val="both"/>
            </w:pPr>
            <w:r>
              <w:rPr>
                <w:b/>
                <w:bCs/>
              </w:rPr>
              <w:t>Reflexão</w:t>
            </w:r>
            <w:r w:rsidR="00C23D0F">
              <w:rPr>
                <w:b/>
                <w:bCs/>
              </w:rPr>
              <w:t>:</w:t>
            </w:r>
            <w:r w:rsidR="00C23D0F">
              <w:t xml:space="preserve"> o instrutor deverá realizar a apresentação (slides) do 8o. capítulo, intitulado </w:t>
            </w:r>
            <w:r w:rsidR="00C23D0F">
              <w:rPr>
                <w:i/>
                <w:iCs/>
              </w:rPr>
              <w:t>“Configuração de dispositivos da Cisco”</w:t>
            </w:r>
            <w:r w:rsidR="00C23D0F">
              <w:t>, explicando o conteúdo dos slides conforme a evolução da apresentação. Ao final da apresentação, o instrutor deverá solicitar aos estudantes a realizarem uma reflexão em relação a apresentação feita, para que possam realizar as alterações feitas em todos os trabalhos desenvolvidos</w:t>
            </w:r>
            <w:r w:rsidR="00F91FD6">
              <w:t xml:space="preserve"> até o presente momento.</w:t>
            </w:r>
          </w:p>
          <w:p w14:paraId="144C29FB"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8F342B2" w14:textId="77777777" w:rsidR="006D1A6A" w:rsidRDefault="00C23D0F">
            <w:pPr>
              <w:pStyle w:val="TableContents"/>
            </w:pPr>
            <w:r>
              <w:t>4 horas.</w:t>
            </w:r>
          </w:p>
        </w:tc>
      </w:tr>
      <w:tr w:rsidR="006D1A6A" w14:paraId="548A3A0D"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755A6C8A" w14:textId="77777777" w:rsidR="006D1A6A" w:rsidRDefault="00C23D0F">
            <w:pPr>
              <w:pStyle w:val="TableContents"/>
            </w:pPr>
            <w:r>
              <w:rPr>
                <w:b/>
                <w:bCs/>
              </w:rPr>
              <w:t>Aula 2:</w:t>
            </w:r>
          </w:p>
          <w:p w14:paraId="2902D32F" w14:textId="5D0C92CF" w:rsidR="000A7871" w:rsidRDefault="00C23D0F" w:rsidP="00F423F2">
            <w:pPr>
              <w:pStyle w:val="TableContents"/>
              <w:numPr>
                <w:ilvl w:val="0"/>
                <w:numId w:val="11"/>
              </w:numPr>
              <w:jc w:val="both"/>
            </w:pPr>
            <w:r>
              <w:rPr>
                <w:b/>
                <w:bCs/>
              </w:rPr>
              <w:t>Ação:</w:t>
            </w:r>
            <w:r>
              <w:t xml:space="preserve"> o instrutor deverá realizar uma demonstração de como realizar as configurações gerais de dispositivos de redes com uso da linha de comando, através do uso dos recursos de simulação do software simulador de redes </w:t>
            </w:r>
            <w:proofErr w:type="spellStart"/>
            <w:r>
              <w:t>Packet</w:t>
            </w:r>
            <w:proofErr w:type="spellEnd"/>
            <w:r>
              <w:t xml:space="preserve"> </w:t>
            </w:r>
            <w:proofErr w:type="spellStart"/>
            <w:r>
              <w:t>Tracer</w:t>
            </w:r>
            <w:proofErr w:type="spellEnd"/>
            <w:r>
              <w:t xml:space="preserve">. Após a demonstração, nesta </w:t>
            </w:r>
            <w:r w:rsidR="00F91FD6">
              <w:t>primeira</w:t>
            </w:r>
            <w:r>
              <w:t xml:space="preserve"> etapa os estudantes deverão realizar várias atividades diversificadas para fins de treinamento, para fins de aprendizado e memorização dos comandos</w:t>
            </w:r>
          </w:p>
          <w:p w14:paraId="6C6C7F06" w14:textId="77777777" w:rsidR="000A7871" w:rsidRDefault="000A7871" w:rsidP="00F423F2">
            <w:pPr>
              <w:pStyle w:val="TableContents"/>
              <w:ind w:left="720"/>
              <w:jc w:val="both"/>
              <w:rPr>
                <w:b/>
                <w:bCs/>
              </w:rPr>
            </w:pPr>
            <w:r>
              <w:rPr>
                <w:b/>
                <w:bCs/>
              </w:rPr>
              <w:t xml:space="preserve">Exemplo: </w:t>
            </w:r>
            <w:proofErr w:type="spellStart"/>
            <w:r>
              <w:rPr>
                <w:b/>
                <w:bCs/>
              </w:rPr>
              <w:t>resetar</w:t>
            </w:r>
            <w:proofErr w:type="spellEnd"/>
            <w:r>
              <w:rPr>
                <w:b/>
                <w:bCs/>
              </w:rPr>
              <w:t>, reconfigurar usuário e parâmetros gerais.</w:t>
            </w:r>
          </w:p>
          <w:p w14:paraId="1951F7ED" w14:textId="77777777" w:rsidR="006D1A6A" w:rsidRDefault="00C23D0F" w:rsidP="00F423F2">
            <w:pPr>
              <w:pStyle w:val="TableContents"/>
              <w:ind w:left="720"/>
              <w:jc w:val="both"/>
            </w:pPr>
            <w:r>
              <w:t xml:space="preserve">Peça-os para realizarem notas e ajustes na documentação técnica desenvolvida na aula anterior. Por fim, salve alguns </w:t>
            </w:r>
            <w:r>
              <w:lastRenderedPageBreak/>
              <w:t>destes trabalho</w:t>
            </w:r>
            <w:r w:rsidR="000A7871">
              <w:t>s para o uso posterior.</w:t>
            </w:r>
          </w:p>
          <w:p w14:paraId="78A1048E" w14:textId="77777777" w:rsidR="000A7871" w:rsidRDefault="000A7871" w:rsidP="00F423F2">
            <w:pPr>
              <w:pStyle w:val="TableContents"/>
              <w:ind w:left="720"/>
              <w:jc w:val="both"/>
            </w:pPr>
          </w:p>
          <w:p w14:paraId="5438A409" w14:textId="77777777" w:rsidR="006D1A6A" w:rsidRPr="004845E5" w:rsidRDefault="00C23D0F" w:rsidP="00F423F2">
            <w:pPr>
              <w:pStyle w:val="TableContents"/>
              <w:ind w:left="720"/>
              <w:jc w:val="both"/>
              <w:rPr>
                <w:lang w:val="en-US"/>
              </w:rPr>
            </w:pPr>
            <w:proofErr w:type="gramStart"/>
            <w:r w:rsidRPr="004845E5">
              <w:rPr>
                <w:lang w:val="en-US"/>
              </w:rPr>
              <w:t xml:space="preserve">Para </w:t>
            </w:r>
            <w:proofErr w:type="spellStart"/>
            <w:r w:rsidRPr="004845E5">
              <w:rPr>
                <w:lang w:val="en-US"/>
              </w:rPr>
              <w:t>este</w:t>
            </w:r>
            <w:proofErr w:type="spellEnd"/>
            <w:r w:rsidRPr="004845E5">
              <w:rPr>
                <w:lang w:val="en-US"/>
              </w:rPr>
              <w:t xml:space="preserve"> </w:t>
            </w:r>
            <w:proofErr w:type="spellStart"/>
            <w:r w:rsidRPr="004845E5">
              <w:rPr>
                <w:lang w:val="en-US"/>
              </w:rPr>
              <w:t>encontro</w:t>
            </w:r>
            <w:proofErr w:type="spellEnd"/>
            <w:r w:rsidRPr="004845E5">
              <w:rPr>
                <w:lang w:val="en-US"/>
              </w:rPr>
              <w:t xml:space="preserve">, as </w:t>
            </w:r>
            <w:proofErr w:type="spellStart"/>
            <w:r w:rsidRPr="004845E5">
              <w:rPr>
                <w:lang w:val="en-US"/>
              </w:rPr>
              <w:t>seguintes</w:t>
            </w:r>
            <w:proofErr w:type="spellEnd"/>
            <w:r w:rsidRPr="004845E5">
              <w:rPr>
                <w:lang w:val="en-US"/>
              </w:rPr>
              <w:t xml:space="preserve"> </w:t>
            </w:r>
            <w:proofErr w:type="spellStart"/>
            <w:r w:rsidRPr="004845E5">
              <w:rPr>
                <w:lang w:val="en-US"/>
              </w:rPr>
              <w:t>atividades</w:t>
            </w:r>
            <w:proofErr w:type="spellEnd"/>
            <w:r w:rsidRPr="004845E5">
              <w:rPr>
                <w:lang w:val="en-US"/>
              </w:rPr>
              <w:t xml:space="preserve"> </w:t>
            </w:r>
            <w:proofErr w:type="spellStart"/>
            <w:r w:rsidRPr="004845E5">
              <w:rPr>
                <w:lang w:val="en-US"/>
              </w:rPr>
              <w:t>concedidas</w:t>
            </w:r>
            <w:proofErr w:type="spellEnd"/>
            <w:r w:rsidRPr="004845E5">
              <w:rPr>
                <w:lang w:val="en-US"/>
              </w:rPr>
              <w:t xml:space="preserve"> pela </w:t>
            </w:r>
            <w:proofErr w:type="spellStart"/>
            <w:r w:rsidRPr="004845E5">
              <w:rPr>
                <w:lang w:val="en-US"/>
              </w:rPr>
              <w:t>plataforma</w:t>
            </w:r>
            <w:proofErr w:type="spellEnd"/>
            <w:r w:rsidRPr="004845E5">
              <w:rPr>
                <w:lang w:val="en-US"/>
              </w:rPr>
              <w:t xml:space="preserve"> </w:t>
            </w:r>
            <w:proofErr w:type="spellStart"/>
            <w:r w:rsidRPr="004845E5">
              <w:rPr>
                <w:lang w:val="en-US"/>
              </w:rPr>
              <w:t>poderão</w:t>
            </w:r>
            <w:proofErr w:type="spellEnd"/>
            <w:r w:rsidRPr="004845E5">
              <w:rPr>
                <w:lang w:val="en-US"/>
              </w:rPr>
              <w:t xml:space="preserve"> </w:t>
            </w:r>
            <w:proofErr w:type="spellStart"/>
            <w:r w:rsidRPr="004845E5">
              <w:rPr>
                <w:lang w:val="en-US"/>
              </w:rPr>
              <w:t>ser</w:t>
            </w:r>
            <w:proofErr w:type="spellEnd"/>
            <w:r w:rsidRPr="004845E5">
              <w:rPr>
                <w:lang w:val="en-US"/>
              </w:rPr>
              <w:t xml:space="preserve"> </w:t>
            </w:r>
            <w:proofErr w:type="spellStart"/>
            <w:r w:rsidRPr="004845E5">
              <w:rPr>
                <w:lang w:val="en-US"/>
              </w:rPr>
              <w:t>usadas</w:t>
            </w:r>
            <w:proofErr w:type="spellEnd"/>
            <w:r w:rsidRPr="004845E5">
              <w:rPr>
                <w:lang w:val="en-US"/>
              </w:rPr>
              <w:t xml:space="preserve">: </w:t>
            </w:r>
            <w:r w:rsidRPr="004845E5">
              <w:rPr>
                <w:i/>
                <w:iCs/>
                <w:lang w:val="en-US"/>
              </w:rPr>
              <w:t>“8.1.2.4 Packet Tracer - Connect to a Switch via the Console Port”</w:t>
            </w:r>
            <w:r w:rsidRPr="004845E5">
              <w:rPr>
                <w:lang w:val="en-US"/>
              </w:rPr>
              <w:t xml:space="preserve">, </w:t>
            </w:r>
            <w:r w:rsidRPr="004845E5">
              <w:rPr>
                <w:i/>
                <w:iCs/>
                <w:lang w:val="en-US"/>
              </w:rPr>
              <w:t xml:space="preserve">“8.2.2.6 Lab - Establish a Console Session with </w:t>
            </w:r>
            <w:proofErr w:type="spellStart"/>
            <w:r w:rsidRPr="004845E5">
              <w:rPr>
                <w:i/>
                <w:iCs/>
                <w:lang w:val="en-US"/>
              </w:rPr>
              <w:t>Tera</w:t>
            </w:r>
            <w:proofErr w:type="spellEnd"/>
            <w:r w:rsidRPr="004845E5">
              <w:rPr>
                <w:i/>
                <w:iCs/>
                <w:lang w:val="en-US"/>
              </w:rPr>
              <w:t xml:space="preserve"> Term”</w:t>
            </w:r>
            <w:r w:rsidRPr="004845E5">
              <w:rPr>
                <w:lang w:val="en-US"/>
              </w:rPr>
              <w:t xml:space="preserve">, </w:t>
            </w:r>
            <w:r w:rsidRPr="004845E5">
              <w:rPr>
                <w:i/>
                <w:iCs/>
                <w:lang w:val="en-US"/>
              </w:rPr>
              <w:t>“8.3.2.5 Packet Tracer - Navigating the IOS”</w:t>
            </w:r>
            <w:r w:rsidRPr="004845E5">
              <w:rPr>
                <w:lang w:val="en-US"/>
              </w:rPr>
              <w:t xml:space="preserve">, </w:t>
            </w:r>
            <w:r w:rsidRPr="004845E5">
              <w:rPr>
                <w:i/>
                <w:iCs/>
                <w:lang w:val="en-US"/>
              </w:rPr>
              <w:t>“8.4.1.3 Packet Tracer - Using the Cisco IOS Show Commands”</w:t>
            </w:r>
            <w:r w:rsidRPr="004845E5">
              <w:rPr>
                <w:lang w:val="en-US"/>
              </w:rPr>
              <w:t xml:space="preserve">, </w:t>
            </w:r>
            <w:r w:rsidRPr="004845E5">
              <w:rPr>
                <w:i/>
                <w:iCs/>
                <w:lang w:val="en-US"/>
              </w:rPr>
              <w:t>“8.5.1.3 Packet Tracer - Implementing Basic Connectivity”</w:t>
            </w:r>
            <w:r w:rsidRPr="004845E5">
              <w:rPr>
                <w:lang w:val="en-US"/>
              </w:rPr>
              <w:t xml:space="preserve">, </w:t>
            </w:r>
            <w:r w:rsidRPr="004845E5">
              <w:rPr>
                <w:i/>
                <w:iCs/>
                <w:lang w:val="en-US"/>
              </w:rPr>
              <w:t>“8.5.2.4 Packet Tracer - Configure Initial Router Settings”</w:t>
            </w:r>
            <w:r w:rsidRPr="004845E5">
              <w:rPr>
                <w:lang w:val="en-US"/>
              </w:rPr>
              <w:t xml:space="preserve"> e </w:t>
            </w:r>
            <w:r w:rsidRPr="004845E5">
              <w:rPr>
                <w:i/>
                <w:iCs/>
                <w:lang w:val="en-US"/>
              </w:rPr>
              <w:t>“8.5.3.5 Packet Tracer - Configuring SSH”</w:t>
            </w:r>
            <w:r w:rsidRPr="004845E5">
              <w:rPr>
                <w:lang w:val="en-US"/>
              </w:rPr>
              <w:t>.</w:t>
            </w:r>
            <w:proofErr w:type="gramEnd"/>
          </w:p>
          <w:p w14:paraId="1BF9CF34" w14:textId="77777777" w:rsidR="006D1A6A" w:rsidRPr="004845E5" w:rsidRDefault="006D1A6A">
            <w:pPr>
              <w:pStyle w:val="TableContents"/>
              <w:rPr>
                <w:lang w:val="en-US"/>
              </w:rPr>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598EC0E0" w14:textId="77777777" w:rsidR="006D1A6A" w:rsidRDefault="00C23D0F">
            <w:pPr>
              <w:pStyle w:val="TableContents"/>
            </w:pPr>
            <w:r>
              <w:lastRenderedPageBreak/>
              <w:t>4 horas.</w:t>
            </w:r>
          </w:p>
        </w:tc>
      </w:tr>
      <w:tr w:rsidR="006D1A6A" w14:paraId="653B70C4"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55E1D50B" w14:textId="77777777" w:rsidR="006D1A6A" w:rsidRDefault="00C23D0F">
            <w:pPr>
              <w:pStyle w:val="TableContents"/>
            </w:pPr>
            <w:r>
              <w:rPr>
                <w:b/>
                <w:bCs/>
              </w:rPr>
              <w:t>Aula 3:</w:t>
            </w:r>
          </w:p>
          <w:p w14:paraId="53B6FC68" w14:textId="77777777" w:rsidR="006D1A6A" w:rsidRDefault="00C23D0F" w:rsidP="00F423F2">
            <w:pPr>
              <w:pStyle w:val="TableContents"/>
              <w:numPr>
                <w:ilvl w:val="0"/>
                <w:numId w:val="11"/>
              </w:numPr>
              <w:jc w:val="both"/>
            </w:pPr>
            <w:r>
              <w:rPr>
                <w:b/>
                <w:bCs/>
              </w:rPr>
              <w:t xml:space="preserve">Ação </w:t>
            </w:r>
            <w:r w:rsidR="000A7871">
              <w:rPr>
                <w:b/>
                <w:bCs/>
              </w:rPr>
              <w:t>(</w:t>
            </w:r>
            <w:r>
              <w:rPr>
                <w:b/>
                <w:bCs/>
              </w:rPr>
              <w:t>parte 2):</w:t>
            </w:r>
            <w:r>
              <w:t xml:space="preserve"> o instrutor deverá realizar uma demonstração de como realizar as configurações gerais de dispositivos de redes com o uso da linha de comando, através do uso de equipamentos reais disponíveis nos laboratórios de informática. Após a demonstração, nesta 2</w:t>
            </w:r>
            <w:r>
              <w:rPr>
                <w:vertAlign w:val="superscript"/>
              </w:rPr>
              <w:t>a</w:t>
            </w:r>
            <w:r>
              <w:t>. etapa os estudantes deverão ser agrupados conforme a disponibilidade dos equipamentos e cada um deles deverá executar uma parte do diagrama da rede (a ser proposto pelo instrutor). A seguir, solicite aos estudantes resgatarem as atividades criadas nas aulas anteriores, para que possam fazer as alterações necessárias, de forma que fiquem sincronizadas de forma mais fiel possível em relação a atividad</w:t>
            </w:r>
            <w:r w:rsidR="000A7871">
              <w:t>e atual.</w:t>
            </w:r>
          </w:p>
          <w:p w14:paraId="2DFE13D3" w14:textId="77777777" w:rsidR="000A7871" w:rsidRDefault="000A7871" w:rsidP="00F423F2">
            <w:pPr>
              <w:pStyle w:val="TableContents"/>
              <w:ind w:left="720"/>
              <w:jc w:val="both"/>
            </w:pPr>
          </w:p>
          <w:p w14:paraId="074B4AAA" w14:textId="77777777" w:rsidR="006D1A6A" w:rsidRDefault="00C23D0F" w:rsidP="00F423F2">
            <w:pPr>
              <w:pStyle w:val="TableContents"/>
              <w:ind w:left="720"/>
              <w:jc w:val="both"/>
            </w:pPr>
            <w:r>
              <w:t xml:space="preserve">Para este encontro, as seguintes atividades concedidas pela plataforma poderão ser usadas: </w:t>
            </w:r>
            <w:r>
              <w:rPr>
                <w:i/>
                <w:iCs/>
              </w:rPr>
              <w:t xml:space="preserve">“8.5.4.3 </w:t>
            </w:r>
            <w:proofErr w:type="spellStart"/>
            <w:r>
              <w:rPr>
                <w:i/>
                <w:iCs/>
              </w:rPr>
              <w:t>Lab</w:t>
            </w:r>
            <w:proofErr w:type="spellEnd"/>
            <w:r>
              <w:rPr>
                <w:i/>
                <w:iCs/>
              </w:rPr>
              <w:t xml:space="preserve"> - </w:t>
            </w:r>
            <w:proofErr w:type="spellStart"/>
            <w:r>
              <w:rPr>
                <w:i/>
                <w:iCs/>
              </w:rPr>
              <w:t>Building</w:t>
            </w:r>
            <w:proofErr w:type="spellEnd"/>
            <w:r>
              <w:rPr>
                <w:i/>
                <w:iCs/>
              </w:rPr>
              <w:t xml:space="preserve"> a Switch </w:t>
            </w:r>
            <w:proofErr w:type="spellStart"/>
            <w:r>
              <w:rPr>
                <w:i/>
                <w:iCs/>
              </w:rPr>
              <w:t>and</w:t>
            </w:r>
            <w:proofErr w:type="spellEnd"/>
            <w:r>
              <w:rPr>
                <w:i/>
                <w:iCs/>
              </w:rPr>
              <w:t xml:space="preserve"> </w:t>
            </w:r>
            <w:proofErr w:type="spellStart"/>
            <w:r>
              <w:rPr>
                <w:i/>
                <w:iCs/>
              </w:rPr>
              <w:t>Router</w:t>
            </w:r>
            <w:proofErr w:type="spellEnd"/>
            <w:r>
              <w:rPr>
                <w:i/>
                <w:iCs/>
              </w:rPr>
              <w:t xml:space="preserve"> Network”</w:t>
            </w:r>
            <w:r>
              <w:t>.</w:t>
            </w:r>
          </w:p>
          <w:p w14:paraId="6E7C1A65"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2A0D8F33" w14:textId="77777777" w:rsidR="006D1A6A" w:rsidRDefault="00C23D0F">
            <w:pPr>
              <w:pStyle w:val="TableContents"/>
            </w:pPr>
            <w:r>
              <w:t>4 horas.</w:t>
            </w:r>
          </w:p>
        </w:tc>
      </w:tr>
      <w:tr w:rsidR="006D1A6A" w14:paraId="52957E9F"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3461F5DB" w14:textId="77777777" w:rsidR="006D1A6A" w:rsidRDefault="00C23D0F">
            <w:pPr>
              <w:pStyle w:val="TableContents"/>
            </w:pPr>
            <w:r>
              <w:rPr>
                <w:b/>
                <w:bCs/>
              </w:rPr>
              <w:t>Aula 4:</w:t>
            </w:r>
          </w:p>
          <w:p w14:paraId="2D21A68E" w14:textId="2740E76A" w:rsidR="000A7871" w:rsidRDefault="00F423F2">
            <w:pPr>
              <w:pStyle w:val="TableContents"/>
              <w:numPr>
                <w:ilvl w:val="0"/>
                <w:numId w:val="11"/>
              </w:numPr>
            </w:pPr>
            <w:r>
              <w:rPr>
                <w:b/>
                <w:bCs/>
              </w:rPr>
              <w:t>Ação</w:t>
            </w:r>
            <w:r w:rsidR="00C23D0F">
              <w:rPr>
                <w:b/>
                <w:bCs/>
              </w:rPr>
              <w:t>:</w:t>
            </w:r>
            <w:r w:rsidR="00C23D0F">
              <w:t xml:space="preserve"> </w:t>
            </w:r>
            <w:r w:rsidR="000A7871">
              <w:t>realizar junto com os estudantes</w:t>
            </w:r>
            <w:r w:rsidR="00C23D0F">
              <w:t xml:space="preserve"> um debate, para </w:t>
            </w:r>
            <w:r w:rsidR="000A7871">
              <w:t>aponte</w:t>
            </w:r>
            <w:r w:rsidR="00C23D0F">
              <w:t xml:space="preserve"> quais foram os erros mais comuns, na execução das configurações dos equipamentos e serviços de redes, realizadas nas atividades anteriores. </w:t>
            </w:r>
          </w:p>
          <w:p w14:paraId="7EFF60CF" w14:textId="77777777" w:rsidR="006D1A6A" w:rsidRDefault="00C23D0F" w:rsidP="000A7871">
            <w:pPr>
              <w:pStyle w:val="TableContents"/>
              <w:ind w:left="720"/>
            </w:pPr>
            <w:r>
              <w:t>Peça-os para montarem uma documentação técnica, para ser utilizada pela equipe de help-</w:t>
            </w:r>
            <w:proofErr w:type="spellStart"/>
            <w:r>
              <w:t>desk</w:t>
            </w:r>
            <w:proofErr w:type="spellEnd"/>
            <w:r>
              <w:t xml:space="preserve"> da empresa em questão. A documentação em questão deverá ser realizada em um grupo </w:t>
            </w:r>
            <w:r w:rsidR="000A7871">
              <w:t xml:space="preserve">de </w:t>
            </w:r>
            <w:r>
              <w:t xml:space="preserve">estudantes atuando de forma colaborativa e deverá ser arquivada em anexo, juntamente com as atividades anteriores. </w:t>
            </w:r>
          </w:p>
          <w:p w14:paraId="2631F37D" w14:textId="77777777" w:rsidR="006D1A6A" w:rsidRDefault="000A7871">
            <w:pPr>
              <w:pStyle w:val="TableContents"/>
              <w:numPr>
                <w:ilvl w:val="0"/>
                <w:numId w:val="11"/>
              </w:numPr>
            </w:pPr>
            <w:r>
              <w:rPr>
                <w:b/>
                <w:bCs/>
              </w:rPr>
              <w:t>Reflexão</w:t>
            </w:r>
            <w:r w:rsidR="00C23D0F">
              <w:rPr>
                <w:b/>
                <w:bCs/>
              </w:rPr>
              <w:t>:</w:t>
            </w:r>
            <w:r w:rsidR="00C23D0F">
              <w:t xml:space="preserve"> o instrutor deverá realizar a apresentação (slides) do 9o. capítulo, intitulado </w:t>
            </w:r>
            <w:r w:rsidR="00C23D0F">
              <w:rPr>
                <w:i/>
                <w:iCs/>
              </w:rPr>
              <w:t>“Teste e solução de problemas”</w:t>
            </w:r>
            <w:r w:rsidR="00C23D0F">
              <w:t xml:space="preserve">, explicando o conteúdo dos slides conforme a evolução da apresentação. Ao final da apresentação, o instrutor deverá solicitar aos estudantes a realizarem uma reflexão em relação a apresentação feita, para que </w:t>
            </w:r>
            <w:r w:rsidR="00C23D0F">
              <w:lastRenderedPageBreak/>
              <w:t xml:space="preserve">possam realizar as alterações feitas em todos os trabalhos desenvolvidos até o presente momento. </w:t>
            </w:r>
          </w:p>
          <w:p w14:paraId="6556D9D9"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4FF0590F" w14:textId="77777777" w:rsidR="006D1A6A" w:rsidRDefault="00C23D0F">
            <w:pPr>
              <w:pStyle w:val="TableContents"/>
            </w:pPr>
            <w:r>
              <w:lastRenderedPageBreak/>
              <w:t>4 horas.</w:t>
            </w:r>
          </w:p>
        </w:tc>
      </w:tr>
      <w:tr w:rsidR="006D1A6A" w14:paraId="3A248F25"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4C27825C" w14:textId="77777777" w:rsidR="006D1A6A" w:rsidRDefault="00C23D0F">
            <w:pPr>
              <w:pStyle w:val="TableContents"/>
            </w:pPr>
            <w:r>
              <w:rPr>
                <w:b/>
                <w:bCs/>
              </w:rPr>
              <w:t>Aula 5:</w:t>
            </w:r>
          </w:p>
          <w:p w14:paraId="22C0F324" w14:textId="7FFA992F" w:rsidR="006D1A6A" w:rsidRDefault="00C23D0F">
            <w:pPr>
              <w:pStyle w:val="TableContents"/>
              <w:numPr>
                <w:ilvl w:val="0"/>
                <w:numId w:val="11"/>
              </w:numPr>
            </w:pPr>
            <w:r>
              <w:rPr>
                <w:b/>
                <w:bCs/>
              </w:rPr>
              <w:t>Ação:</w:t>
            </w:r>
            <w:r>
              <w:t xml:space="preserve"> o instrutor deverá realizar uma demonstração de como realizar o diagnóstico e a correção dos problemas, através do uso dos recursos de simulação do software simulador de redes </w:t>
            </w:r>
            <w:proofErr w:type="spellStart"/>
            <w:r>
              <w:t>Packet</w:t>
            </w:r>
            <w:proofErr w:type="spellEnd"/>
            <w:r>
              <w:t xml:space="preserve"> </w:t>
            </w:r>
            <w:proofErr w:type="spellStart"/>
            <w:r>
              <w:t>Tracer</w:t>
            </w:r>
            <w:proofErr w:type="spellEnd"/>
            <w:r>
              <w:t>. Após a demonstração, nesta 1</w:t>
            </w:r>
            <w:r>
              <w:rPr>
                <w:vertAlign w:val="superscript"/>
              </w:rPr>
              <w:t>a</w:t>
            </w:r>
            <w:r>
              <w:t xml:space="preserve">. etapa os estudantes deverão realizar várias atividades diversificadas para fins de treinamento, baseando-se nas atividades práticas realizadas nas aulas de configuração, nas quais o instrutor propositalmente fará alterações para inserir erros diversos. Peça-os para realizarem notas e ajustes na documentação técnica desenvolvida na aula anterior. </w:t>
            </w:r>
          </w:p>
          <w:p w14:paraId="5F3C7F3F" w14:textId="77777777" w:rsidR="006D1A6A" w:rsidRPr="004845E5" w:rsidRDefault="00C23D0F">
            <w:pPr>
              <w:pStyle w:val="TableContents"/>
              <w:numPr>
                <w:ilvl w:val="0"/>
                <w:numId w:val="11"/>
              </w:numPr>
              <w:rPr>
                <w:lang w:val="en-US"/>
              </w:rPr>
            </w:pPr>
            <w:r w:rsidRPr="004845E5">
              <w:rPr>
                <w:lang w:val="en-US"/>
              </w:rPr>
              <w:t xml:space="preserve">Para </w:t>
            </w:r>
            <w:proofErr w:type="spellStart"/>
            <w:r w:rsidRPr="004845E5">
              <w:rPr>
                <w:lang w:val="en-US"/>
              </w:rPr>
              <w:t>este</w:t>
            </w:r>
            <w:proofErr w:type="spellEnd"/>
            <w:r w:rsidRPr="004845E5">
              <w:rPr>
                <w:lang w:val="en-US"/>
              </w:rPr>
              <w:t xml:space="preserve"> </w:t>
            </w:r>
            <w:proofErr w:type="spellStart"/>
            <w:r w:rsidRPr="004845E5">
              <w:rPr>
                <w:lang w:val="en-US"/>
              </w:rPr>
              <w:t>encontro</w:t>
            </w:r>
            <w:proofErr w:type="spellEnd"/>
            <w:r w:rsidRPr="004845E5">
              <w:rPr>
                <w:lang w:val="en-US"/>
              </w:rPr>
              <w:t xml:space="preserve">, as </w:t>
            </w:r>
            <w:proofErr w:type="spellStart"/>
            <w:r w:rsidRPr="004845E5">
              <w:rPr>
                <w:lang w:val="en-US"/>
              </w:rPr>
              <w:t>seguintes</w:t>
            </w:r>
            <w:proofErr w:type="spellEnd"/>
            <w:r w:rsidRPr="004845E5">
              <w:rPr>
                <w:lang w:val="en-US"/>
              </w:rPr>
              <w:t xml:space="preserve"> </w:t>
            </w:r>
            <w:proofErr w:type="spellStart"/>
            <w:r w:rsidRPr="004845E5">
              <w:rPr>
                <w:lang w:val="en-US"/>
              </w:rPr>
              <w:t>atividades</w:t>
            </w:r>
            <w:proofErr w:type="spellEnd"/>
            <w:r w:rsidRPr="004845E5">
              <w:rPr>
                <w:lang w:val="en-US"/>
              </w:rPr>
              <w:t xml:space="preserve"> </w:t>
            </w:r>
            <w:proofErr w:type="spellStart"/>
            <w:r w:rsidRPr="004845E5">
              <w:rPr>
                <w:lang w:val="en-US"/>
              </w:rPr>
              <w:t>concedidas</w:t>
            </w:r>
            <w:proofErr w:type="spellEnd"/>
            <w:r w:rsidRPr="004845E5">
              <w:rPr>
                <w:lang w:val="en-US"/>
              </w:rPr>
              <w:t xml:space="preserve"> pela </w:t>
            </w:r>
            <w:proofErr w:type="spellStart"/>
            <w:r w:rsidRPr="004845E5">
              <w:rPr>
                <w:lang w:val="en-US"/>
              </w:rPr>
              <w:t>plataforma</w:t>
            </w:r>
            <w:proofErr w:type="spellEnd"/>
            <w:r w:rsidRPr="004845E5">
              <w:rPr>
                <w:lang w:val="en-US"/>
              </w:rPr>
              <w:t xml:space="preserve"> </w:t>
            </w:r>
            <w:proofErr w:type="spellStart"/>
            <w:r w:rsidRPr="004845E5">
              <w:rPr>
                <w:lang w:val="en-US"/>
              </w:rPr>
              <w:t>poderão</w:t>
            </w:r>
            <w:proofErr w:type="spellEnd"/>
            <w:r w:rsidRPr="004845E5">
              <w:rPr>
                <w:lang w:val="en-US"/>
              </w:rPr>
              <w:t xml:space="preserve"> </w:t>
            </w:r>
            <w:proofErr w:type="spellStart"/>
            <w:r w:rsidRPr="004845E5">
              <w:rPr>
                <w:lang w:val="en-US"/>
              </w:rPr>
              <w:t>ser</w:t>
            </w:r>
            <w:proofErr w:type="spellEnd"/>
            <w:r w:rsidRPr="004845E5">
              <w:rPr>
                <w:lang w:val="en-US"/>
              </w:rPr>
              <w:t xml:space="preserve"> </w:t>
            </w:r>
            <w:proofErr w:type="spellStart"/>
            <w:r w:rsidRPr="004845E5">
              <w:rPr>
                <w:lang w:val="en-US"/>
              </w:rPr>
              <w:t>usadas</w:t>
            </w:r>
            <w:proofErr w:type="spellEnd"/>
            <w:r w:rsidRPr="004845E5">
              <w:rPr>
                <w:lang w:val="en-US"/>
              </w:rPr>
              <w:t xml:space="preserve">: </w:t>
            </w:r>
            <w:r w:rsidRPr="004845E5">
              <w:rPr>
                <w:i/>
                <w:iCs/>
                <w:lang w:val="en-US"/>
              </w:rPr>
              <w:t>“9.2.2.2 Packet Tracer - Using the ipconfig command”</w:t>
            </w:r>
            <w:r w:rsidRPr="004845E5">
              <w:rPr>
                <w:lang w:val="en-US"/>
              </w:rPr>
              <w:t xml:space="preserve">, </w:t>
            </w:r>
            <w:r w:rsidRPr="004845E5">
              <w:rPr>
                <w:i/>
                <w:iCs/>
                <w:lang w:val="en-US"/>
              </w:rPr>
              <w:t>“9.2.3.3 Packet Tracer - Using the Ping Command”</w:t>
            </w:r>
            <w:r w:rsidRPr="004845E5">
              <w:rPr>
                <w:lang w:val="en-US"/>
              </w:rPr>
              <w:t xml:space="preserve">, </w:t>
            </w:r>
            <w:r w:rsidRPr="004845E5">
              <w:rPr>
                <w:i/>
                <w:iCs/>
                <w:lang w:val="en-US"/>
              </w:rPr>
              <w:t>“9.2.4.4 Lab - Troubleshooting Using Network Utilities”</w:t>
            </w:r>
            <w:r w:rsidRPr="004845E5">
              <w:rPr>
                <w:lang w:val="en-US"/>
              </w:rPr>
              <w:t xml:space="preserve">, </w:t>
            </w:r>
            <w:r w:rsidRPr="004845E5">
              <w:rPr>
                <w:i/>
                <w:iCs/>
                <w:lang w:val="en-US"/>
              </w:rPr>
              <w:t>“9.3.3.3 Packet Tracer - Troubleshooting a Wireless Connection”</w:t>
            </w:r>
            <w:r w:rsidRPr="004845E5">
              <w:rPr>
                <w:lang w:val="en-US"/>
              </w:rPr>
              <w:t xml:space="preserve"> e </w:t>
            </w:r>
            <w:r w:rsidRPr="004845E5">
              <w:rPr>
                <w:i/>
                <w:iCs/>
                <w:lang w:val="en-US"/>
              </w:rPr>
              <w:t>“9.5.1.2 Packet Tracer - Putting it All Together”</w:t>
            </w:r>
            <w:r w:rsidRPr="004845E5">
              <w:rPr>
                <w:lang w:val="en-US"/>
              </w:rPr>
              <w:t>.</w:t>
            </w:r>
          </w:p>
          <w:p w14:paraId="2EEA858E" w14:textId="77777777" w:rsidR="006D1A6A" w:rsidRPr="004845E5" w:rsidRDefault="006D1A6A">
            <w:pPr>
              <w:pStyle w:val="TableContents"/>
              <w:rPr>
                <w:lang w:val="en-US"/>
              </w:rPr>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7612611D" w14:textId="77777777" w:rsidR="006D1A6A" w:rsidRDefault="00C23D0F">
            <w:pPr>
              <w:pStyle w:val="TableContents"/>
            </w:pPr>
            <w:r>
              <w:t>4 horas.</w:t>
            </w:r>
          </w:p>
        </w:tc>
      </w:tr>
      <w:tr w:rsidR="006D1A6A" w14:paraId="3DA3681C" w14:textId="77777777">
        <w:tc>
          <w:tcPr>
            <w:tcW w:w="11681" w:type="dxa"/>
            <w:tcBorders>
              <w:left w:val="single" w:sz="2" w:space="0" w:color="000000"/>
              <w:bottom w:val="single" w:sz="2" w:space="0" w:color="000000"/>
            </w:tcBorders>
            <w:shd w:val="clear" w:color="auto" w:fill="FBE4D5"/>
            <w:tcMar>
              <w:top w:w="55" w:type="dxa"/>
              <w:left w:w="55" w:type="dxa"/>
              <w:bottom w:w="55" w:type="dxa"/>
              <w:right w:w="55" w:type="dxa"/>
            </w:tcMar>
          </w:tcPr>
          <w:p w14:paraId="279450CA" w14:textId="77777777" w:rsidR="006D1A6A" w:rsidRDefault="00C23D0F">
            <w:pPr>
              <w:pStyle w:val="TableContents"/>
            </w:pPr>
            <w:r>
              <w:rPr>
                <w:b/>
                <w:bCs/>
              </w:rPr>
              <w:t>Aula 6:</w:t>
            </w:r>
          </w:p>
          <w:p w14:paraId="7FEC20C2" w14:textId="77777777" w:rsidR="000A7871" w:rsidRDefault="000A7871">
            <w:pPr>
              <w:pStyle w:val="TableContents"/>
              <w:numPr>
                <w:ilvl w:val="0"/>
                <w:numId w:val="11"/>
              </w:numPr>
            </w:pPr>
            <w:r>
              <w:rPr>
                <w:b/>
                <w:bCs/>
              </w:rPr>
              <w:t>Ação (</w:t>
            </w:r>
            <w:r w:rsidR="00C23D0F">
              <w:rPr>
                <w:b/>
                <w:bCs/>
              </w:rPr>
              <w:t>parte 2):</w:t>
            </w:r>
            <w:r w:rsidR="00C23D0F">
              <w:t xml:space="preserve"> o instrutor deverá realizar uma demonstração de como realizar o diagnóstico e a correção dos problemas, através do uso de equipamentos reais disponíveis nos laboratórios de informática. Após a demonstração, nesta 2</w:t>
            </w:r>
            <w:r w:rsidR="00C23D0F">
              <w:rPr>
                <w:vertAlign w:val="superscript"/>
              </w:rPr>
              <w:t>a</w:t>
            </w:r>
            <w:r w:rsidR="00C23D0F">
              <w:t xml:space="preserve">. etapa os estudantes deverão ser agrupados conforme a disponibilidade dos equipamentos e cada um deles deverá executar uma parte do diagrama da rede (a ser proposto pelo instrutor). </w:t>
            </w:r>
          </w:p>
          <w:p w14:paraId="20B1A857" w14:textId="77777777" w:rsidR="000A7871" w:rsidRDefault="000A7871" w:rsidP="000A7871">
            <w:pPr>
              <w:pStyle w:val="TableContents"/>
              <w:ind w:left="720"/>
            </w:pPr>
          </w:p>
          <w:p w14:paraId="5A93E0CE" w14:textId="77777777" w:rsidR="006D1A6A" w:rsidRDefault="00C23D0F" w:rsidP="000A7871">
            <w:pPr>
              <w:pStyle w:val="TableContents"/>
              <w:ind w:left="720"/>
            </w:pPr>
            <w:r>
              <w:t>A seguir, solicite aos estudantes resgatarem as atividades criadas nas aulas anteriores, para que possam fazer as alterações necessárias, de forma que fiquem sincronizadas de forma mais fiel possív</w:t>
            </w:r>
            <w:r w:rsidR="000A7871">
              <w:t>el em relação a atividade atual criando uma documentação de todas as atividades para entrega final.</w:t>
            </w:r>
            <w:r>
              <w:t xml:space="preserve"> </w:t>
            </w:r>
          </w:p>
          <w:p w14:paraId="76241872" w14:textId="77777777" w:rsidR="006D1A6A" w:rsidRDefault="006D1A6A">
            <w:pPr>
              <w:pStyle w:val="TableContents"/>
            </w:pPr>
          </w:p>
        </w:tc>
        <w:tc>
          <w:tcPr>
            <w:tcW w:w="2888" w:type="dxa"/>
            <w:tcBorders>
              <w:left w:val="single" w:sz="2" w:space="0" w:color="000000"/>
              <w:bottom w:val="single" w:sz="2" w:space="0" w:color="000000"/>
              <w:right w:val="single" w:sz="2" w:space="0" w:color="000000"/>
            </w:tcBorders>
            <w:shd w:val="clear" w:color="auto" w:fill="FBE4D5"/>
            <w:tcMar>
              <w:top w:w="55" w:type="dxa"/>
              <w:left w:w="55" w:type="dxa"/>
              <w:bottom w:w="55" w:type="dxa"/>
              <w:right w:w="55" w:type="dxa"/>
            </w:tcMar>
          </w:tcPr>
          <w:p w14:paraId="61CAD6E8" w14:textId="77777777" w:rsidR="006D1A6A" w:rsidRDefault="00C23D0F">
            <w:pPr>
              <w:pStyle w:val="TableContents"/>
            </w:pPr>
            <w:r>
              <w:t>4 horas.</w:t>
            </w:r>
          </w:p>
        </w:tc>
      </w:tr>
    </w:tbl>
    <w:p w14:paraId="40DDCE3E" w14:textId="77777777" w:rsidR="006D1A6A" w:rsidRDefault="006D1A6A">
      <w:pPr>
        <w:pStyle w:val="Standard"/>
      </w:pPr>
    </w:p>
    <w:sectPr w:rsidR="006D1A6A">
      <w:footerReference w:type="default" r:id="rId16"/>
      <w:pgSz w:w="16838" w:h="11906" w:orient="landscape"/>
      <w:pgMar w:top="1134" w:right="1134" w:bottom="1276"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7C985" w14:textId="77777777" w:rsidR="00AF3CB1" w:rsidRDefault="00AF3CB1">
      <w:r>
        <w:separator/>
      </w:r>
    </w:p>
  </w:endnote>
  <w:endnote w:type="continuationSeparator" w:id="0">
    <w:p w14:paraId="605778E8" w14:textId="77777777" w:rsidR="00AF3CB1" w:rsidRDefault="00AF3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DejaVu Sans">
    <w:altName w:val="Arial"/>
    <w:charset w:val="00"/>
    <w:family w:val="swiss"/>
    <w:pitch w:val="variable"/>
  </w:font>
  <w:font w:name="Nimbus Roman No9 L">
    <w:altName w:val="Times New Roman"/>
    <w:charset w:val="00"/>
    <w:family w:val="roman"/>
    <w:pitch w:val="variable"/>
  </w:font>
  <w:font w:name="Bitstream Vera Sans">
    <w:altName w:val="Calibri"/>
    <w:charset w:val="00"/>
    <w:family w:val="auto"/>
    <w:pitch w:val="variable"/>
  </w:font>
  <w:font w:name="HG Mincho Light J">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DejaVu Sans Mono">
    <w:charset w:val="00"/>
    <w:family w:val="modern"/>
    <w:pitch w:val="fixe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5218A" w14:textId="77777777" w:rsidR="00C23D0F" w:rsidRDefault="00C23D0F">
    <w:pPr>
      <w:pStyle w:val="Rodap"/>
    </w:pPr>
    <w:r>
      <w:t>Serviço Nacional de Aprendizagem Comercial - Departamento Regional Rio de Janeiro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C35D17" w14:textId="77777777" w:rsidR="00AF3CB1" w:rsidRDefault="00AF3CB1">
      <w:r>
        <w:rPr>
          <w:color w:val="000000"/>
        </w:rPr>
        <w:ptab w:relativeTo="margin" w:alignment="center" w:leader="none"/>
      </w:r>
    </w:p>
  </w:footnote>
  <w:footnote w:type="continuationSeparator" w:id="0">
    <w:p w14:paraId="31E80CC6" w14:textId="77777777" w:rsidR="00AF3CB1" w:rsidRDefault="00AF3C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80BAC"/>
    <w:multiLevelType w:val="multilevel"/>
    <w:tmpl w:val="009A70D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1FD519B"/>
    <w:multiLevelType w:val="multilevel"/>
    <w:tmpl w:val="DC6E0F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12EC087E"/>
    <w:multiLevelType w:val="multilevel"/>
    <w:tmpl w:val="E982A5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DA907D6"/>
    <w:multiLevelType w:val="multilevel"/>
    <w:tmpl w:val="8F1A3EB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2042346D"/>
    <w:multiLevelType w:val="multilevel"/>
    <w:tmpl w:val="DE9A35F6"/>
    <w:styleLink w:val="WWNum3"/>
    <w:lvl w:ilvl="0">
      <w:numFmt w:val="bullet"/>
      <w:lvlText w:val=""/>
      <w:lvlJc w:val="left"/>
      <w:pPr>
        <w:ind w:left="720" w:hanging="360"/>
      </w:pPr>
      <w:rPr>
        <w:rFonts w:cs="OpenSymbol"/>
      </w:rPr>
    </w:lvl>
    <w:lvl w:ilvl="1">
      <w:numFmt w:val="bullet"/>
      <w:lvlText w:val="◦"/>
      <w:lvlJc w:val="left"/>
      <w:pPr>
        <w:ind w:left="1080" w:hanging="360"/>
      </w:pPr>
      <w:rPr>
        <w:rFonts w:cs="OpenSymbol"/>
      </w:rPr>
    </w:lvl>
    <w:lvl w:ilvl="2">
      <w:numFmt w:val="bullet"/>
      <w:lvlText w:val="▪"/>
      <w:lvlJc w:val="left"/>
      <w:pPr>
        <w:ind w:left="1440" w:hanging="360"/>
      </w:pPr>
      <w:rPr>
        <w:rFonts w:cs="OpenSymbol"/>
      </w:rPr>
    </w:lvl>
    <w:lvl w:ilvl="3">
      <w:numFmt w:val="bullet"/>
      <w:lvlText w:val=""/>
      <w:lvlJc w:val="left"/>
      <w:pPr>
        <w:ind w:left="1800" w:hanging="360"/>
      </w:pPr>
      <w:rPr>
        <w:rFonts w:cs="OpenSymbol"/>
      </w:rPr>
    </w:lvl>
    <w:lvl w:ilvl="4">
      <w:numFmt w:val="bullet"/>
      <w:lvlText w:val="◦"/>
      <w:lvlJc w:val="left"/>
      <w:pPr>
        <w:ind w:left="2160" w:hanging="360"/>
      </w:pPr>
      <w:rPr>
        <w:rFonts w:cs="OpenSymbol"/>
      </w:rPr>
    </w:lvl>
    <w:lvl w:ilvl="5">
      <w:numFmt w:val="bullet"/>
      <w:lvlText w:val="▪"/>
      <w:lvlJc w:val="left"/>
      <w:pPr>
        <w:ind w:left="2520" w:hanging="360"/>
      </w:pPr>
      <w:rPr>
        <w:rFonts w:cs="OpenSymbol"/>
      </w:rPr>
    </w:lvl>
    <w:lvl w:ilvl="6">
      <w:numFmt w:val="bullet"/>
      <w:lvlText w:val=""/>
      <w:lvlJc w:val="left"/>
      <w:pPr>
        <w:ind w:left="2880" w:hanging="360"/>
      </w:pPr>
      <w:rPr>
        <w:rFonts w:cs="OpenSymbol"/>
      </w:rPr>
    </w:lvl>
    <w:lvl w:ilvl="7">
      <w:numFmt w:val="bullet"/>
      <w:lvlText w:val="◦"/>
      <w:lvlJc w:val="left"/>
      <w:pPr>
        <w:ind w:left="3240" w:hanging="360"/>
      </w:pPr>
      <w:rPr>
        <w:rFonts w:cs="OpenSymbol"/>
      </w:rPr>
    </w:lvl>
    <w:lvl w:ilvl="8">
      <w:numFmt w:val="bullet"/>
      <w:lvlText w:val="▪"/>
      <w:lvlJc w:val="left"/>
      <w:pPr>
        <w:ind w:left="3600" w:hanging="360"/>
      </w:pPr>
      <w:rPr>
        <w:rFonts w:cs="OpenSymbol"/>
      </w:rPr>
    </w:lvl>
  </w:abstractNum>
  <w:abstractNum w:abstractNumId="5" w15:restartNumberingAfterBreak="0">
    <w:nsid w:val="2F144842"/>
    <w:multiLevelType w:val="multilevel"/>
    <w:tmpl w:val="A5D08F2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420D41B1"/>
    <w:multiLevelType w:val="hybridMultilevel"/>
    <w:tmpl w:val="246ED2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BAF3D6D"/>
    <w:multiLevelType w:val="multilevel"/>
    <w:tmpl w:val="6630A2F6"/>
    <w:styleLink w:val="WWNum4"/>
    <w:lvl w:ilvl="0">
      <w:numFmt w:val="bullet"/>
      <w:lvlText w:val=""/>
      <w:lvlJc w:val="left"/>
      <w:pPr>
        <w:ind w:left="720" w:hanging="360"/>
      </w:pPr>
      <w:rPr>
        <w:rFonts w:cs="OpenSymbol"/>
      </w:rPr>
    </w:lvl>
    <w:lvl w:ilvl="1">
      <w:numFmt w:val="bullet"/>
      <w:lvlText w:val="◦"/>
      <w:lvlJc w:val="left"/>
      <w:pPr>
        <w:ind w:left="1080" w:hanging="360"/>
      </w:pPr>
      <w:rPr>
        <w:rFonts w:cs="OpenSymbol"/>
      </w:rPr>
    </w:lvl>
    <w:lvl w:ilvl="2">
      <w:numFmt w:val="bullet"/>
      <w:lvlText w:val="▪"/>
      <w:lvlJc w:val="left"/>
      <w:pPr>
        <w:ind w:left="1440" w:hanging="360"/>
      </w:pPr>
      <w:rPr>
        <w:rFonts w:cs="OpenSymbol"/>
      </w:rPr>
    </w:lvl>
    <w:lvl w:ilvl="3">
      <w:numFmt w:val="bullet"/>
      <w:lvlText w:val=""/>
      <w:lvlJc w:val="left"/>
      <w:pPr>
        <w:ind w:left="1800" w:hanging="360"/>
      </w:pPr>
      <w:rPr>
        <w:rFonts w:cs="OpenSymbol"/>
      </w:rPr>
    </w:lvl>
    <w:lvl w:ilvl="4">
      <w:numFmt w:val="bullet"/>
      <w:lvlText w:val="◦"/>
      <w:lvlJc w:val="left"/>
      <w:pPr>
        <w:ind w:left="2160" w:hanging="360"/>
      </w:pPr>
      <w:rPr>
        <w:rFonts w:cs="OpenSymbol"/>
      </w:rPr>
    </w:lvl>
    <w:lvl w:ilvl="5">
      <w:numFmt w:val="bullet"/>
      <w:lvlText w:val="▪"/>
      <w:lvlJc w:val="left"/>
      <w:pPr>
        <w:ind w:left="2520" w:hanging="360"/>
      </w:pPr>
      <w:rPr>
        <w:rFonts w:cs="OpenSymbol"/>
      </w:rPr>
    </w:lvl>
    <w:lvl w:ilvl="6">
      <w:numFmt w:val="bullet"/>
      <w:lvlText w:val=""/>
      <w:lvlJc w:val="left"/>
      <w:pPr>
        <w:ind w:left="2880" w:hanging="360"/>
      </w:pPr>
      <w:rPr>
        <w:rFonts w:cs="OpenSymbol"/>
      </w:rPr>
    </w:lvl>
    <w:lvl w:ilvl="7">
      <w:numFmt w:val="bullet"/>
      <w:lvlText w:val="◦"/>
      <w:lvlJc w:val="left"/>
      <w:pPr>
        <w:ind w:left="3240" w:hanging="360"/>
      </w:pPr>
      <w:rPr>
        <w:rFonts w:cs="OpenSymbol"/>
      </w:rPr>
    </w:lvl>
    <w:lvl w:ilvl="8">
      <w:numFmt w:val="bullet"/>
      <w:lvlText w:val="▪"/>
      <w:lvlJc w:val="left"/>
      <w:pPr>
        <w:ind w:left="3600" w:hanging="360"/>
      </w:pPr>
      <w:rPr>
        <w:rFonts w:cs="OpenSymbol"/>
      </w:rPr>
    </w:lvl>
  </w:abstractNum>
  <w:abstractNum w:abstractNumId="8" w15:restartNumberingAfterBreak="0">
    <w:nsid w:val="64055442"/>
    <w:multiLevelType w:val="multilevel"/>
    <w:tmpl w:val="E6DE74A2"/>
    <w:lvl w:ilvl="0">
      <w:start w:val="1"/>
      <w:numFmt w:val="decimal"/>
      <w:lvlText w:val="%1."/>
      <w:lvlJc w:val="left"/>
      <w:pPr>
        <w:ind w:left="720" w:hanging="360"/>
      </w:pPr>
      <w:rPr>
        <w:rFonts w:ascii="DejaVu Sans" w:eastAsia="DejaVu Sans" w:hAnsi="DejaVu Sans" w:cs="DejaVu Sans"/>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49732D5"/>
    <w:multiLevelType w:val="multilevel"/>
    <w:tmpl w:val="8C2CE4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69164C8F"/>
    <w:multiLevelType w:val="multilevel"/>
    <w:tmpl w:val="B6F67E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6EE06650"/>
    <w:multiLevelType w:val="multilevel"/>
    <w:tmpl w:val="84AC33F8"/>
    <w:lvl w:ilvl="0">
      <w:start w:val="1"/>
      <w:numFmt w:val="decimal"/>
      <w:lvlText w:val="%1."/>
      <w:lvlJc w:val="left"/>
      <w:pPr>
        <w:ind w:left="720" w:hanging="360"/>
      </w:pPr>
      <w:rPr>
        <w:rFonts w:ascii="DejaVu Sans" w:eastAsia="DejaVu Sans" w:hAnsi="DejaVu Sans" w:cs="DejaVu Sans"/>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72113A49"/>
    <w:multiLevelType w:val="multilevel"/>
    <w:tmpl w:val="E44255BC"/>
    <w:lvl w:ilvl="0">
      <w:start w:val="1"/>
      <w:numFmt w:val="decimal"/>
      <w:lvlText w:val="%1."/>
      <w:lvlJc w:val="left"/>
      <w:pPr>
        <w:ind w:left="720" w:hanging="360"/>
      </w:pPr>
      <w:rPr>
        <w:rFonts w:ascii="DejaVu Sans" w:eastAsia="DejaVu Sans" w:hAnsi="DejaVu Sans" w:cs="DejaVu Sans"/>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7"/>
  </w:num>
  <w:num w:numId="2">
    <w:abstractNumId w:val="4"/>
  </w:num>
  <w:num w:numId="3">
    <w:abstractNumId w:val="3"/>
  </w:num>
  <w:num w:numId="4">
    <w:abstractNumId w:val="5"/>
  </w:num>
  <w:num w:numId="5">
    <w:abstractNumId w:val="1"/>
  </w:num>
  <w:num w:numId="6">
    <w:abstractNumId w:val="8"/>
  </w:num>
  <w:num w:numId="7">
    <w:abstractNumId w:val="0"/>
  </w:num>
  <w:num w:numId="8">
    <w:abstractNumId w:val="11"/>
  </w:num>
  <w:num w:numId="9">
    <w:abstractNumId w:val="2"/>
  </w:num>
  <w:num w:numId="10">
    <w:abstractNumId w:val="12"/>
  </w:num>
  <w:num w:numId="11">
    <w:abstractNumId w:val="10"/>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A6A"/>
    <w:rsid w:val="00007082"/>
    <w:rsid w:val="000A7871"/>
    <w:rsid w:val="000D5B2F"/>
    <w:rsid w:val="001050C5"/>
    <w:rsid w:val="00123868"/>
    <w:rsid w:val="00127D88"/>
    <w:rsid w:val="002C7A11"/>
    <w:rsid w:val="002F450A"/>
    <w:rsid w:val="003F1E40"/>
    <w:rsid w:val="00454709"/>
    <w:rsid w:val="004845E5"/>
    <w:rsid w:val="005E5422"/>
    <w:rsid w:val="00673805"/>
    <w:rsid w:val="0067709F"/>
    <w:rsid w:val="006D1A6A"/>
    <w:rsid w:val="006D6ED6"/>
    <w:rsid w:val="006F69CD"/>
    <w:rsid w:val="00720D55"/>
    <w:rsid w:val="00775152"/>
    <w:rsid w:val="00843587"/>
    <w:rsid w:val="008875F7"/>
    <w:rsid w:val="00911753"/>
    <w:rsid w:val="00A12F1F"/>
    <w:rsid w:val="00A3066C"/>
    <w:rsid w:val="00AF3CB1"/>
    <w:rsid w:val="00B0494F"/>
    <w:rsid w:val="00B73F3E"/>
    <w:rsid w:val="00BC4291"/>
    <w:rsid w:val="00C23D0F"/>
    <w:rsid w:val="00C62ECF"/>
    <w:rsid w:val="00C84B9C"/>
    <w:rsid w:val="00D54977"/>
    <w:rsid w:val="00E76897"/>
    <w:rsid w:val="00F01309"/>
    <w:rsid w:val="00F423F2"/>
    <w:rsid w:val="00F91FD6"/>
    <w:rsid w:val="00F930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E6D6"/>
  <w15:docId w15:val="{62E99CFA-D43C-408E-BAA1-BBA22801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imbus Roman No9 L" w:eastAsia="DejaVu Sans" w:hAnsi="Nimbus Roman No9 L" w:cs="DejaVu Sans"/>
        <w:kern w:val="3"/>
        <w:sz w:val="24"/>
        <w:szCs w:val="24"/>
        <w:lang w:val="pt-BR" w:eastAsia="pt-BR"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Ttulo"/>
    <w:next w:val="Standard"/>
    <w:pPr>
      <w:spacing w:before="181" w:after="91"/>
      <w:jc w:val="left"/>
      <w:outlineLvl w:val="0"/>
    </w:pPr>
    <w:rPr>
      <w:rFonts w:ascii="DejaVu Sans" w:eastAsia="DejaVu Sans" w:hAnsi="DejaVu Sans" w:cs="DejaVu Sans"/>
      <w:bCs/>
      <w:sz w:val="48"/>
    </w:rPr>
  </w:style>
  <w:style w:type="paragraph" w:styleId="Ttulo2">
    <w:name w:val="heading 2"/>
    <w:basedOn w:val="Ttulo"/>
    <w:next w:val="Standard"/>
    <w:pPr>
      <w:spacing w:before="181" w:after="91"/>
      <w:jc w:val="left"/>
      <w:outlineLvl w:val="1"/>
    </w:pPr>
    <w:rPr>
      <w:rFonts w:ascii="DejaVu Sans" w:eastAsia="DejaVu Sans" w:hAnsi="DejaVu Sans" w:cs="DejaVu Sans"/>
      <w:bCs/>
      <w:i/>
      <w:iCs/>
    </w:rPr>
  </w:style>
  <w:style w:type="paragraph" w:styleId="Ttulo3">
    <w:name w:val="heading 3"/>
    <w:basedOn w:val="Ttulo"/>
    <w:next w:val="Standard"/>
    <w:pPr>
      <w:jc w:val="left"/>
      <w:outlineLvl w:val="2"/>
    </w:pPr>
    <w:rPr>
      <w:rFonts w:ascii="DejaVu Sans" w:eastAsia="DejaVu Sans" w:hAnsi="DejaVu Sans" w:cs="DejaVu Sans"/>
      <w:bCs/>
      <w:sz w:val="36"/>
    </w:rPr>
  </w:style>
  <w:style w:type="paragraph" w:styleId="Ttulo4">
    <w:name w:val="heading 4"/>
    <w:basedOn w:val="Heading"/>
    <w:next w:val="Textbody"/>
    <w:pPr>
      <w:outlineLvl w:val="3"/>
    </w:pPr>
    <w:rPr>
      <w:bCs w:val="0"/>
      <w:i/>
      <w:iCs/>
      <w:sz w:val="32"/>
    </w:rPr>
  </w:style>
  <w:style w:type="paragraph" w:styleId="Ttulo5">
    <w:name w:val="heading 5"/>
    <w:basedOn w:val="Heading"/>
    <w:next w:val="Textbody"/>
    <w:pPr>
      <w:outlineLvl w:val="4"/>
    </w:pPr>
    <w:rPr>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napToGrid w:val="0"/>
      <w:spacing w:before="62" w:after="62" w:line="288" w:lineRule="auto"/>
    </w:pPr>
    <w:rPr>
      <w:rFonts w:ascii="DejaVu Sans" w:hAnsi="DejaVu Sans"/>
      <w:sz w:val="21"/>
    </w:rPr>
  </w:style>
  <w:style w:type="paragraph" w:customStyle="1" w:styleId="Heading">
    <w:name w:val="Heading"/>
    <w:basedOn w:val="Ttulo1"/>
    <w:next w:val="Standard"/>
    <w:rPr>
      <w:sz w:val="56"/>
    </w:rPr>
  </w:style>
  <w:style w:type="paragraph" w:customStyle="1" w:styleId="Textbody">
    <w:name w:val="Text body"/>
    <w:basedOn w:val="Standard"/>
    <w:pPr>
      <w:spacing w:before="0" w:after="0"/>
    </w:pPr>
  </w:style>
  <w:style w:type="paragraph" w:styleId="Lista">
    <w:name w:val="List"/>
    <w:basedOn w:val="Standard"/>
    <w:pPr>
      <w:spacing w:before="0" w:after="0"/>
    </w:pPr>
    <w:rPr>
      <w:sz w:val="24"/>
    </w:rPr>
  </w:style>
  <w:style w:type="paragraph" w:styleId="Legenda">
    <w:name w:val="caption"/>
    <w:basedOn w:val="Standard"/>
    <w:pPr>
      <w:suppressLineNumbers/>
      <w:jc w:val="center"/>
    </w:pPr>
    <w:rPr>
      <w:i/>
      <w:iCs/>
      <w:color w:val="000080"/>
      <w:sz w:val="24"/>
    </w:rPr>
  </w:style>
  <w:style w:type="paragraph" w:customStyle="1" w:styleId="Index">
    <w:name w:val="Index"/>
    <w:basedOn w:val="Standard"/>
    <w:pPr>
      <w:suppressLineNumbers/>
    </w:pPr>
    <w:rPr>
      <w:sz w:val="24"/>
    </w:rPr>
  </w:style>
  <w:style w:type="paragraph" w:styleId="Ttulo">
    <w:name w:val="Title"/>
    <w:basedOn w:val="Standard"/>
    <w:next w:val="Standard"/>
    <w:pPr>
      <w:keepNext/>
      <w:spacing w:before="238" w:after="119"/>
      <w:jc w:val="center"/>
    </w:pPr>
    <w:rPr>
      <w:rFonts w:ascii="Bitstream Vera Sans" w:eastAsia="HG Mincho Light J" w:hAnsi="Bitstream Vera Sans" w:cs="Arial Unicode MS"/>
      <w:b/>
      <w:smallCaps/>
      <w:sz w:val="40"/>
      <w:szCs w:val="28"/>
    </w:rPr>
  </w:style>
  <w:style w:type="paragraph" w:styleId="Subttulo">
    <w:name w:val="Subtitle"/>
    <w:basedOn w:val="Heading"/>
    <w:next w:val="Textbody"/>
    <w:pPr>
      <w:jc w:val="center"/>
    </w:pPr>
    <w:rPr>
      <w:i/>
      <w:iCs/>
      <w:sz w:val="28"/>
    </w:rPr>
  </w:style>
  <w:style w:type="paragraph" w:styleId="Ttulodendiceremissivo">
    <w:name w:val="index heading"/>
    <w:basedOn w:val="Heading"/>
    <w:pPr>
      <w:suppressLineNumbers/>
      <w:spacing w:before="0" w:after="0"/>
    </w:pPr>
    <w:rPr>
      <w:sz w:val="32"/>
      <w:szCs w:val="32"/>
    </w:rPr>
  </w:style>
  <w:style w:type="paragraph" w:customStyle="1" w:styleId="ContentsHeading">
    <w:name w:val="Contents Heading"/>
    <w:basedOn w:val="Ttulo"/>
    <w:pPr>
      <w:suppressLineNumbers/>
      <w:spacing w:before="181" w:after="91"/>
      <w:jc w:val="left"/>
    </w:pPr>
    <w:rPr>
      <w:rFonts w:ascii="DejaVu Sans" w:eastAsia="DejaVu Sans" w:hAnsi="DejaVu Sans" w:cs="DejaVu Sans"/>
      <w:bCs/>
      <w:sz w:val="56"/>
      <w:szCs w:val="32"/>
    </w:rPr>
  </w:style>
  <w:style w:type="paragraph" w:customStyle="1" w:styleId="Contents1">
    <w:name w:val="Contents 1"/>
    <w:basedOn w:val="Index"/>
    <w:pPr>
      <w:tabs>
        <w:tab w:val="right" w:leader="dot" w:pos="6973"/>
      </w:tabs>
      <w:spacing w:after="23"/>
    </w:pPr>
    <w:rPr>
      <w:b/>
      <w:sz w:val="26"/>
    </w:rPr>
  </w:style>
  <w:style w:type="paragraph" w:customStyle="1" w:styleId="Contents2">
    <w:name w:val="Contents 2"/>
    <w:basedOn w:val="Index"/>
    <w:pPr>
      <w:tabs>
        <w:tab w:val="right" w:leader="dot" w:pos="6973"/>
      </w:tabs>
      <w:spacing w:after="23"/>
      <w:ind w:left="283"/>
    </w:pPr>
    <w:rPr>
      <w:b/>
      <w:sz w:val="22"/>
    </w:rPr>
  </w:style>
  <w:style w:type="paragraph" w:customStyle="1" w:styleId="Contents3">
    <w:name w:val="Contents 3"/>
    <w:basedOn w:val="Index"/>
    <w:pPr>
      <w:tabs>
        <w:tab w:val="right" w:leader="dot" w:pos="6973"/>
      </w:tabs>
      <w:spacing w:before="23" w:after="23"/>
      <w:ind w:left="566"/>
    </w:pPr>
    <w:rPr>
      <w:sz w:val="20"/>
    </w:rPr>
  </w:style>
  <w:style w:type="paragraph" w:customStyle="1" w:styleId="Quotations">
    <w:name w:val="Quotations"/>
    <w:basedOn w:val="Standard"/>
    <w:pPr>
      <w:spacing w:before="91" w:after="91"/>
      <w:ind w:left="567" w:right="567"/>
    </w:pPr>
    <w:rPr>
      <w:i/>
    </w:rPr>
  </w:style>
  <w:style w:type="paragraph" w:customStyle="1" w:styleId="HeaderandFooter">
    <w:name w:val="Header and Footer"/>
    <w:basedOn w:val="Standard"/>
    <w:pPr>
      <w:suppressLineNumbers/>
      <w:tabs>
        <w:tab w:val="center" w:pos="4819"/>
        <w:tab w:val="right" w:pos="9638"/>
      </w:tabs>
    </w:pPr>
  </w:style>
  <w:style w:type="paragraph" w:styleId="Rodap">
    <w:name w:val="footer"/>
    <w:basedOn w:val="Standard"/>
    <w:pPr>
      <w:suppressLineNumbers/>
      <w:tabs>
        <w:tab w:val="center" w:pos="3491"/>
        <w:tab w:val="right" w:pos="6983"/>
      </w:tabs>
      <w:spacing w:after="0"/>
      <w:jc w:val="center"/>
    </w:pPr>
  </w:style>
  <w:style w:type="paragraph" w:customStyle="1" w:styleId="TableContents">
    <w:name w:val="Table Contents"/>
    <w:basedOn w:val="Standard"/>
    <w:pPr>
      <w:suppressLineNumbers/>
      <w:tabs>
        <w:tab w:val="left" w:pos="1134"/>
      </w:tabs>
      <w:spacing w:before="23" w:after="23"/>
    </w:pPr>
  </w:style>
  <w:style w:type="paragraph" w:customStyle="1" w:styleId="TableHeading">
    <w:name w:val="Table Heading"/>
    <w:basedOn w:val="TableContents"/>
    <w:pPr>
      <w:jc w:val="center"/>
    </w:pPr>
    <w:rPr>
      <w:b/>
      <w:i/>
      <w:iCs/>
    </w:rPr>
  </w:style>
  <w:style w:type="paragraph" w:customStyle="1" w:styleId="Table">
    <w:name w:val="Table"/>
    <w:basedOn w:val="Legenda"/>
  </w:style>
  <w:style w:type="paragraph" w:customStyle="1" w:styleId="Contents4">
    <w:name w:val="Contents 4"/>
    <w:basedOn w:val="Index"/>
    <w:pPr>
      <w:tabs>
        <w:tab w:val="right" w:leader="dot" w:pos="7132"/>
      </w:tabs>
      <w:spacing w:before="0" w:after="0"/>
      <w:ind w:left="849"/>
    </w:pPr>
  </w:style>
  <w:style w:type="paragraph" w:customStyle="1" w:styleId="Contents5">
    <w:name w:val="Contents 5"/>
    <w:basedOn w:val="Index"/>
    <w:pPr>
      <w:tabs>
        <w:tab w:val="right" w:leader="dot" w:pos="7132"/>
      </w:tabs>
      <w:spacing w:before="0" w:after="0"/>
      <w:ind w:left="1132"/>
    </w:pPr>
    <w:rPr>
      <w:i/>
      <w:sz w:val="16"/>
    </w:rPr>
  </w:style>
  <w:style w:type="paragraph" w:customStyle="1" w:styleId="Footnote">
    <w:name w:val="Footnote"/>
    <w:basedOn w:val="Standard"/>
    <w:pPr>
      <w:suppressLineNumbers/>
      <w:spacing w:before="0" w:after="0"/>
      <w:ind w:left="283" w:hanging="283"/>
    </w:pPr>
    <w:rPr>
      <w:i/>
      <w:sz w:val="20"/>
      <w:szCs w:val="20"/>
    </w:rPr>
  </w:style>
  <w:style w:type="paragraph" w:customStyle="1" w:styleId="Hangingindent">
    <w:name w:val="Hanging indent"/>
    <w:basedOn w:val="Textbody"/>
    <w:pPr>
      <w:tabs>
        <w:tab w:val="left" w:pos="567"/>
      </w:tabs>
      <w:ind w:left="567" w:hanging="283"/>
    </w:pPr>
  </w:style>
  <w:style w:type="paragraph" w:styleId="Remissivo1">
    <w:name w:val="index 1"/>
    <w:basedOn w:val="Index"/>
    <w:pPr>
      <w:spacing w:before="0" w:after="0"/>
    </w:pPr>
  </w:style>
  <w:style w:type="paragraph" w:customStyle="1" w:styleId="PreformattedText">
    <w:name w:val="Preformatted Text"/>
    <w:basedOn w:val="Standard"/>
    <w:next w:val="Standard"/>
    <w:pPr>
      <w:shd w:val="clear" w:color="auto" w:fill="EEEEEE"/>
      <w:spacing w:before="0" w:after="0"/>
    </w:pPr>
    <w:rPr>
      <w:rFonts w:ascii="DejaVu Sans Mono" w:eastAsia="DejaVu Sans Mono" w:hAnsi="DejaVu Sans Mono" w:cs="DejaVu Sans Mono"/>
      <w:spacing w:val="-10"/>
      <w:sz w:val="20"/>
      <w:szCs w:val="20"/>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IndexLink">
    <w:name w:val="Index Link"/>
  </w:style>
  <w:style w:type="character" w:customStyle="1" w:styleId="ListLabel19">
    <w:name w:val="ListLabel 19"/>
    <w:rPr>
      <w:rFonts w:cs="OpenSymbol"/>
    </w:rPr>
  </w:style>
  <w:style w:type="character" w:customStyle="1" w:styleId="ListLabel20">
    <w:name w:val="ListLabel 20"/>
    <w:rPr>
      <w:rFonts w:cs="OpenSymbol"/>
    </w:rPr>
  </w:style>
  <w:style w:type="character" w:customStyle="1" w:styleId="ListLabel21">
    <w:name w:val="ListLabel 21"/>
    <w:rPr>
      <w:rFonts w:cs="OpenSymbol"/>
    </w:rPr>
  </w:style>
  <w:style w:type="character" w:customStyle="1" w:styleId="ListLabel22">
    <w:name w:val="ListLabel 22"/>
    <w:rPr>
      <w:rFonts w:cs="OpenSymbol"/>
    </w:rPr>
  </w:style>
  <w:style w:type="character" w:customStyle="1" w:styleId="ListLabel23">
    <w:name w:val="ListLabel 23"/>
    <w:rPr>
      <w:rFonts w:cs="OpenSymbol"/>
    </w:rPr>
  </w:style>
  <w:style w:type="character" w:customStyle="1" w:styleId="ListLabel24">
    <w:name w:val="ListLabel 24"/>
    <w:rPr>
      <w:rFonts w:cs="OpenSymbol"/>
    </w:rPr>
  </w:style>
  <w:style w:type="character" w:customStyle="1" w:styleId="ListLabel25">
    <w:name w:val="ListLabel 25"/>
    <w:rPr>
      <w:rFonts w:cs="OpenSymbol"/>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10">
    <w:name w:val="ListLabel 10"/>
    <w:rPr>
      <w:rFonts w:cs="Open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OpenSymbol"/>
    </w:rPr>
  </w:style>
  <w:style w:type="character" w:customStyle="1" w:styleId="ListLabel14">
    <w:name w:val="ListLabel 14"/>
    <w:rPr>
      <w:rFonts w:cs="OpenSymbol"/>
    </w:rPr>
  </w:style>
  <w:style w:type="character" w:customStyle="1" w:styleId="ListLabel15">
    <w:name w:val="ListLabel 15"/>
    <w:rPr>
      <w:rFonts w:cs="OpenSymbol"/>
    </w:rPr>
  </w:style>
  <w:style w:type="character" w:customStyle="1" w:styleId="ListLabel16">
    <w:name w:val="ListLabel 16"/>
    <w:rPr>
      <w:rFonts w:cs="OpenSymbol"/>
    </w:rPr>
  </w:style>
  <w:style w:type="character" w:customStyle="1" w:styleId="ListLabel17">
    <w:name w:val="ListLabel 17"/>
    <w:rPr>
      <w:rFonts w:cs="OpenSymbol"/>
    </w:rPr>
  </w:style>
  <w:style w:type="character" w:customStyle="1" w:styleId="ListLabel18">
    <w:name w:val="ListLabel 18"/>
    <w:rPr>
      <w:rFonts w:cs="OpenSymbol"/>
    </w:rPr>
  </w:style>
  <w:style w:type="paragraph" w:styleId="PargrafodaLista">
    <w:name w:val="List Paragraph"/>
    <w:basedOn w:val="Normal"/>
    <w:uiPriority w:val="34"/>
    <w:qFormat/>
    <w:rsid w:val="005E5422"/>
    <w:pPr>
      <w:ind w:left="720"/>
      <w:contextualSpacing/>
    </w:pPr>
  </w:style>
  <w:style w:type="numbering" w:customStyle="1" w:styleId="WWNum4">
    <w:name w:val="WWNum4"/>
    <w:basedOn w:val="Semlista"/>
    <w:pPr>
      <w:numPr>
        <w:numId w:val="1"/>
      </w:numPr>
    </w:pPr>
  </w:style>
  <w:style w:type="numbering" w:customStyle="1" w:styleId="WWNum3">
    <w:name w:val="WWNum3"/>
    <w:basedOn w:val="Semlista"/>
    <w:pPr>
      <w:numPr>
        <w:numId w:val="2"/>
      </w:numPr>
    </w:pPr>
  </w:style>
  <w:style w:type="character" w:styleId="Hyperlink">
    <w:name w:val="Hyperlink"/>
    <w:basedOn w:val="Fontepargpadro"/>
    <w:uiPriority w:val="99"/>
    <w:semiHidden/>
    <w:unhideWhenUsed/>
    <w:rsid w:val="009117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42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netacad.com/pt-b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etacad.com/pt-b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acad.com/pt-br" TargetMode="External"/><Relationship Id="rId5" Type="http://schemas.openxmlformats.org/officeDocument/2006/relationships/styles" Target="styles.xml"/><Relationship Id="rId15" Type="http://schemas.openxmlformats.org/officeDocument/2006/relationships/hyperlink" Target="https://www.netacad.com/pt-br"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etacad.com/pt-b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delos%20e%20templates\PTD%20(modelo%20oficial%20novo).ot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2601CA-28B6-4D5D-B9B3-19A429796D92}"/>
</file>

<file path=customXml/itemProps2.xml><?xml version="1.0" encoding="utf-8"?>
<ds:datastoreItem xmlns:ds="http://schemas.openxmlformats.org/officeDocument/2006/customXml" ds:itemID="{F4C59CF0-AB7D-443E-9CCA-6503D494081E}">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694870bb-d459-493d-ac2a-185c4984f2f7"/>
    <ds:schemaRef ds:uri="http://schemas.microsoft.com/office/2006/metadata/properties"/>
    <ds:schemaRef ds:uri="http://purl.org/dc/elements/1.1/"/>
    <ds:schemaRef ds:uri="ea9b6cd3-3d45-4669-8bb8-5b8c7d88a43e"/>
    <ds:schemaRef ds:uri="http://www.w3.org/XML/1998/namespace"/>
    <ds:schemaRef ds:uri="http://purl.org/dc/dcmitype/"/>
  </ds:schemaRefs>
</ds:datastoreItem>
</file>

<file path=customXml/itemProps3.xml><?xml version="1.0" encoding="utf-8"?>
<ds:datastoreItem xmlns:ds="http://schemas.openxmlformats.org/officeDocument/2006/customXml" ds:itemID="{257E0143-1117-4198-84F8-B1C7433FB7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PTD (modelo oficial novo).ott</Template>
  <TotalTime>3</TotalTime>
  <Pages>17</Pages>
  <Words>5552</Words>
  <Characters>29984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default</vt:lpstr>
    </vt:vector>
  </TitlesOfParts>
  <Company/>
  <LinksUpToDate>false</LinksUpToDate>
  <CharactersWithSpaces>35466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Ednei P. de Melo</dc:creator>
  <cp:lastModifiedBy>Jaqueline Albino Lopes</cp:lastModifiedBy>
  <cp:revision>3</cp:revision>
  <dcterms:created xsi:type="dcterms:W3CDTF">2022-10-25T20:53:00Z</dcterms:created>
  <dcterms:modified xsi:type="dcterms:W3CDTF">2022-11-04T22:03:00Z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ContentTypeId">
    <vt:lpwstr>0x0101004FF45D3C5819D24A9571E67D91AA8ED7</vt:lpwstr>
  </property>
  <property fmtid="{D5CDD505-2E9C-101B-9397-08002B2CF9AE}" pid="7" name="Order">
    <vt:r8>3674000</vt:r8>
  </property>
</Properties>
</file>